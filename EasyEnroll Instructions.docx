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D059E" w14:textId="77777777" w:rsidR="00851151" w:rsidRPr="00920D81" w:rsidRDefault="00851151" w:rsidP="00234DFE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255D2A4F" w14:textId="77777777" w:rsidR="00851151" w:rsidRPr="00920D81" w:rsidRDefault="00851151" w:rsidP="00234DFE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22CDD1D" w14:textId="77777777" w:rsidR="00851151" w:rsidRPr="00920D81" w:rsidRDefault="00851151" w:rsidP="00234DFE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E2B4ECC" w14:textId="77777777" w:rsidR="0043415A" w:rsidRPr="00920D81" w:rsidRDefault="0043415A" w:rsidP="00234DFE">
      <w:pPr>
        <w:spacing w:line="48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7A9080" w14:textId="77777777" w:rsidR="00082647" w:rsidRPr="00920D81" w:rsidRDefault="0008264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DBAFCE" w14:textId="0308D6B1" w:rsidR="00140591" w:rsidRDefault="00D52361" w:rsidP="00950E8C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EasyEnroll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Online Course Software Hosted on </w:t>
      </w:r>
      <w:r w:rsidR="00312CD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WordPress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 w:rsidR="00312CDE">
        <w:rPr>
          <w:rFonts w:ascii="Times New Roman" w:eastAsia="Times New Roman" w:hAnsi="Times New Roman" w:cs="Times New Roman"/>
          <w:b/>
          <w:bCs/>
          <w:sz w:val="24"/>
          <w:szCs w:val="24"/>
        </w:rPr>
        <w:t>n XAMPP Instructions</w:t>
      </w:r>
    </w:p>
    <w:p w14:paraId="1E9DB421" w14:textId="2F72975F" w:rsidR="00A30F5E" w:rsidRDefault="00B86D92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Jeremy Roosa</w:t>
      </w:r>
    </w:p>
    <w:p w14:paraId="5A25D94C" w14:textId="48C7AAFF" w:rsidR="00DF5212" w:rsidRPr="00920D81" w:rsidRDefault="00DF5212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University of Arizona Global Campus</w:t>
      </w:r>
    </w:p>
    <w:p w14:paraId="231413F5" w14:textId="1D61C6FA" w:rsidR="00A30F5E" w:rsidRPr="00920D81" w:rsidRDefault="0041128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="00294F61">
        <w:rPr>
          <w:rFonts w:ascii="Times New Roman" w:eastAsia="Times New Roman" w:hAnsi="Times New Roman" w:cs="Times New Roman"/>
          <w:sz w:val="24"/>
          <w:szCs w:val="24"/>
        </w:rPr>
        <w:t xml:space="preserve">ST </w:t>
      </w:r>
      <w:r w:rsidR="00D52361">
        <w:rPr>
          <w:rFonts w:ascii="Times New Roman" w:eastAsia="Times New Roman" w:hAnsi="Times New Roman" w:cs="Times New Roman"/>
          <w:sz w:val="24"/>
          <w:szCs w:val="24"/>
        </w:rPr>
        <w:t>499: Capstone for Computer Software Technology</w:t>
      </w:r>
    </w:p>
    <w:p w14:paraId="544E59CC" w14:textId="4E107A04" w:rsidR="001331EA" w:rsidRPr="00920D81" w:rsidRDefault="00DC359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Instructor: </w:t>
      </w:r>
      <w:r w:rsidR="00294F61">
        <w:rPr>
          <w:rFonts w:ascii="Times New Roman" w:eastAsia="Times New Roman" w:hAnsi="Times New Roman" w:cs="Times New Roman"/>
          <w:sz w:val="24"/>
          <w:szCs w:val="24"/>
        </w:rPr>
        <w:t>A</w:t>
      </w:r>
      <w:r w:rsidR="00D52361">
        <w:rPr>
          <w:rFonts w:ascii="Times New Roman" w:eastAsia="Times New Roman" w:hAnsi="Times New Roman" w:cs="Times New Roman"/>
          <w:sz w:val="24"/>
          <w:szCs w:val="24"/>
        </w:rPr>
        <w:t xml:space="preserve">mr </w:t>
      </w:r>
      <w:proofErr w:type="spellStart"/>
      <w:r w:rsidR="00D52361">
        <w:rPr>
          <w:rFonts w:ascii="Times New Roman" w:eastAsia="Times New Roman" w:hAnsi="Times New Roman" w:cs="Times New Roman"/>
          <w:sz w:val="24"/>
          <w:szCs w:val="24"/>
        </w:rPr>
        <w:t>Elchouemi</w:t>
      </w:r>
      <w:proofErr w:type="spellEnd"/>
    </w:p>
    <w:p w14:paraId="5CD7BF00" w14:textId="6B06AC9F" w:rsidR="00A30F5E" w:rsidRPr="00920D81" w:rsidRDefault="00B677BA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20D81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C9521B" w:rsidRPr="00920D81">
        <w:rPr>
          <w:rFonts w:ascii="Times New Roman" w:eastAsia="Times New Roman" w:hAnsi="Times New Roman" w:cs="Times New Roman"/>
          <w:sz w:val="24"/>
          <w:szCs w:val="24"/>
        </w:rPr>
        <w:instrText xml:space="preserve"> AutoTextList \s NoStyle \t "Enter the date you will submit this assignment. The date should go Month Day, Year. For example: January 2, 2014" </w:instrText>
      </w:r>
      <w:r w:rsidRPr="00920D81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5142C2">
        <w:rPr>
          <w:rFonts w:ascii="Times New Roman" w:eastAsia="Times New Roman" w:hAnsi="Times New Roman" w:cs="Times New Roman"/>
          <w:sz w:val="24"/>
          <w:szCs w:val="24"/>
        </w:rPr>
        <w:t>January</w:t>
      </w:r>
      <w:r w:rsidR="00C229C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142C2">
        <w:rPr>
          <w:rFonts w:ascii="Times New Roman" w:eastAsia="Times New Roman" w:hAnsi="Times New Roman" w:cs="Times New Roman"/>
          <w:sz w:val="24"/>
          <w:szCs w:val="24"/>
        </w:rPr>
        <w:t>18</w:t>
      </w:r>
      <w:r w:rsidR="00232A32" w:rsidRPr="00920D8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20D81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B86D92">
        <w:rPr>
          <w:rFonts w:ascii="Times New Roman" w:eastAsia="Times New Roman" w:hAnsi="Times New Roman" w:cs="Times New Roman"/>
          <w:sz w:val="24"/>
          <w:szCs w:val="24"/>
        </w:rPr>
        <w:t>202</w:t>
      </w:r>
      <w:r w:rsidR="005142C2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5BC73F4F" w14:textId="77777777" w:rsidR="00ED230C" w:rsidRPr="00920D81" w:rsidRDefault="00ED230C" w:rsidP="00234DFE">
      <w:pPr>
        <w:spacing w:after="200"/>
        <w:ind w:left="720"/>
        <w:rPr>
          <w:rFonts w:ascii="Times New Roman" w:hAnsi="Times New Roman" w:cs="Times New Roman"/>
          <w:sz w:val="24"/>
          <w:szCs w:val="24"/>
        </w:rPr>
      </w:pPr>
      <w:r w:rsidRPr="00920D81">
        <w:rPr>
          <w:rFonts w:ascii="Times New Roman" w:hAnsi="Times New Roman" w:cs="Times New Roman"/>
          <w:sz w:val="24"/>
          <w:szCs w:val="24"/>
        </w:rPr>
        <w:br w:type="page"/>
      </w:r>
    </w:p>
    <w:p w14:paraId="092887E0" w14:textId="7B345373" w:rsidR="0041643A" w:rsidRDefault="0041643A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Please see th</w:t>
      </w:r>
      <w:r w:rsidR="00F67CCA">
        <w:rPr>
          <w:rFonts w:ascii="Times New Roman" w:hAnsi="Times New Roman" w:cs="Times New Roman"/>
          <w:bCs/>
          <w:sz w:val="24"/>
          <w:szCs w:val="24"/>
        </w:rPr>
        <w:t>e following</w:t>
      </w:r>
      <w:r>
        <w:rPr>
          <w:rFonts w:ascii="Times New Roman" w:hAnsi="Times New Roman" w:cs="Times New Roman"/>
          <w:bCs/>
          <w:sz w:val="24"/>
          <w:szCs w:val="24"/>
        </w:rPr>
        <w:t xml:space="preserve"> is the contents of the zip file that I submitted. The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wordpress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folder and its contents should be placed in the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htdocs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folder under the XAMPP folder on your local machine. The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easy_enroll.sql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file is an exported database from phpMyAdmin that will need to be imported into your phpMyAdmin later.</w:t>
      </w:r>
      <w:r w:rsidR="00F67CCA">
        <w:rPr>
          <w:rFonts w:ascii="Times New Roman" w:hAnsi="Times New Roman" w:cs="Times New Roman"/>
          <w:bCs/>
          <w:sz w:val="24"/>
          <w:szCs w:val="24"/>
        </w:rPr>
        <w:t xml:space="preserve"> This process will be discussed later.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16061B2A" w14:textId="6220389B" w:rsidR="00E320B3" w:rsidRDefault="00A55E54" w:rsidP="00294F61">
      <w:pPr>
        <w:spacing w:line="480" w:lineRule="auto"/>
        <w:contextualSpacing/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Figure 1.1 </w:t>
      </w:r>
      <w:r w:rsidR="00B16A76">
        <w:rPr>
          <w:rFonts w:ascii="Times New Roman" w:hAnsi="Times New Roman" w:cs="Times New Roman"/>
          <w:bCs/>
          <w:sz w:val="24"/>
          <w:szCs w:val="24"/>
        </w:rPr>
        <w:t>Assignment Submission Zip Folder Contents</w:t>
      </w:r>
    </w:p>
    <w:p w14:paraId="630E0D3E" w14:textId="08C917D9" w:rsidR="00C63AC0" w:rsidRDefault="00C63AC0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92237C0" wp14:editId="3849F858">
            <wp:extent cx="5934075" cy="3086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14CDC" w14:textId="77777777" w:rsidR="00C63AC0" w:rsidRDefault="00C63AC0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5072D5E1" w14:textId="77777777" w:rsidR="000E4961" w:rsidRDefault="000E4961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411AA825" w14:textId="77777777" w:rsidR="000E4961" w:rsidRDefault="000E4961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4F3BBA85" w14:textId="77777777" w:rsidR="000E4961" w:rsidRDefault="000E4961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663ED515" w14:textId="77777777" w:rsidR="000E4961" w:rsidRDefault="000E4961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693B80C6" w14:textId="2AC82D7B" w:rsidR="000E4961" w:rsidRDefault="000E4961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5C85A3B2" w14:textId="0DE5BF9B" w:rsidR="000E4961" w:rsidRDefault="000E4961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41F44BEA" w14:textId="54112919" w:rsidR="000E4961" w:rsidRDefault="000E4961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31627CCC" w14:textId="2A5A7A59" w:rsidR="000E4961" w:rsidRDefault="000E4961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01AB11C6" w14:textId="54D54F46" w:rsidR="000E4961" w:rsidRDefault="000E4961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Right click the zip folder and extract the files to a location of your choosing.</w:t>
      </w:r>
      <w:r w:rsidR="00D84AB3">
        <w:rPr>
          <w:rFonts w:ascii="Times New Roman" w:hAnsi="Times New Roman" w:cs="Times New Roman"/>
          <w:bCs/>
          <w:sz w:val="24"/>
          <w:szCs w:val="24"/>
        </w:rPr>
        <w:t xml:space="preserve"> I chose to extract them to my desktop. 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6C1472CF" w14:textId="1AFD4775" w:rsidR="000E4961" w:rsidRDefault="000E4961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Figure 1.2 Extracting files</w:t>
      </w:r>
    </w:p>
    <w:p w14:paraId="027A71EA" w14:textId="72C6C3CC" w:rsidR="000E4961" w:rsidRDefault="000E4961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E525D9F" wp14:editId="38C5546C">
            <wp:extent cx="3204210" cy="341884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41EF4" w14:textId="77777777" w:rsidR="000E4961" w:rsidRDefault="000E4961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11C8DF6B" w14:textId="77777777" w:rsidR="000E4961" w:rsidRDefault="000E4961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5C50F090" w14:textId="77777777" w:rsidR="000E4961" w:rsidRDefault="000E4961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6323079E" w14:textId="77777777" w:rsidR="000E4961" w:rsidRDefault="000E4961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5266396C" w14:textId="77777777" w:rsidR="000E4961" w:rsidRDefault="000E4961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75C54B03" w14:textId="77777777" w:rsidR="000E4961" w:rsidRDefault="000E4961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7FB342B0" w14:textId="77777777" w:rsidR="000E4961" w:rsidRDefault="000E4961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284A1DB9" w14:textId="77777777" w:rsidR="000E4961" w:rsidRDefault="000E4961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792F8170" w14:textId="77777777" w:rsidR="000E4961" w:rsidRDefault="000E4961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54F57322" w14:textId="77777777" w:rsidR="000E4961" w:rsidRDefault="000E4961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6AB9E11E" w14:textId="6D328A98" w:rsidR="000E4961" w:rsidRDefault="000E4961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As previously stated,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copy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and paste the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wordpress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</w:t>
      </w:r>
      <w:r w:rsidR="00D84AB3">
        <w:rPr>
          <w:rFonts w:ascii="Times New Roman" w:hAnsi="Times New Roman" w:cs="Times New Roman"/>
          <w:bCs/>
          <w:sz w:val="24"/>
          <w:szCs w:val="24"/>
        </w:rPr>
        <w:t>older</w:t>
      </w:r>
      <w:r>
        <w:rPr>
          <w:rFonts w:ascii="Times New Roman" w:hAnsi="Times New Roman" w:cs="Times New Roman"/>
          <w:bCs/>
          <w:sz w:val="24"/>
          <w:szCs w:val="24"/>
        </w:rPr>
        <w:t xml:space="preserve"> that was submitted in the zip file</w:t>
      </w:r>
      <w:r w:rsidR="00F67CCA">
        <w:rPr>
          <w:rFonts w:ascii="Times New Roman" w:hAnsi="Times New Roman" w:cs="Times New Roman"/>
          <w:bCs/>
          <w:sz w:val="24"/>
          <w:szCs w:val="24"/>
        </w:rPr>
        <w:t xml:space="preserve"> that was extracted</w:t>
      </w:r>
      <w:r>
        <w:rPr>
          <w:rFonts w:ascii="Times New Roman" w:hAnsi="Times New Roman" w:cs="Times New Roman"/>
          <w:bCs/>
          <w:sz w:val="24"/>
          <w:szCs w:val="24"/>
        </w:rPr>
        <w:t xml:space="preserve"> into the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htdocs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folder wherever XAMPP was installed on your local machine. </w:t>
      </w:r>
    </w:p>
    <w:p w14:paraId="50F34D9E" w14:textId="05C17BE0" w:rsidR="00C63AC0" w:rsidRDefault="00C63AC0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Figure 1.</w:t>
      </w:r>
      <w:r w:rsidR="000E4961">
        <w:rPr>
          <w:rFonts w:ascii="Times New Roman" w:hAnsi="Times New Roman" w:cs="Times New Roman"/>
          <w:bCs/>
          <w:sz w:val="24"/>
          <w:szCs w:val="24"/>
        </w:rPr>
        <w:t>3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htdocs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folder</w:t>
      </w: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40B712D" wp14:editId="161E42F1">
            <wp:extent cx="5934075" cy="3095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74C0" w14:textId="77777777" w:rsidR="00D84AB3" w:rsidRDefault="00D84AB3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36980F7A" w14:textId="77777777" w:rsidR="00D84AB3" w:rsidRDefault="00D84AB3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657D9C38" w14:textId="77777777" w:rsidR="00D84AB3" w:rsidRDefault="00D84AB3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6DB5FD1A" w14:textId="77777777" w:rsidR="00D84AB3" w:rsidRDefault="00D84AB3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333BBBEA" w14:textId="77777777" w:rsidR="00D84AB3" w:rsidRDefault="00D84AB3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6F0FB978" w14:textId="77777777" w:rsidR="00D84AB3" w:rsidRDefault="00D84AB3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62402F03" w14:textId="77777777" w:rsidR="00D84AB3" w:rsidRDefault="00D84AB3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04952EE6" w14:textId="77777777" w:rsidR="00D84AB3" w:rsidRDefault="00D84AB3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0933E6E2" w14:textId="77777777" w:rsidR="00D84AB3" w:rsidRDefault="00D84AB3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0B630872" w14:textId="77777777" w:rsidR="00D84AB3" w:rsidRDefault="00D84AB3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68A1723F" w14:textId="77777777" w:rsidR="00D84AB3" w:rsidRDefault="00D84AB3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187B9F4E" w14:textId="54377408" w:rsidR="00C63AC0" w:rsidRDefault="00F67CCA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Open XAMPP and e</w:t>
      </w:r>
      <w:r w:rsidR="00C63AC0">
        <w:rPr>
          <w:rFonts w:ascii="Times New Roman" w:hAnsi="Times New Roman" w:cs="Times New Roman"/>
          <w:bCs/>
          <w:sz w:val="24"/>
          <w:szCs w:val="24"/>
        </w:rPr>
        <w:t>nsure your XAMPP</w:t>
      </w:r>
      <w:r>
        <w:rPr>
          <w:rFonts w:ascii="Times New Roman" w:hAnsi="Times New Roman" w:cs="Times New Roman"/>
          <w:bCs/>
          <w:sz w:val="24"/>
          <w:szCs w:val="24"/>
        </w:rPr>
        <w:t xml:space="preserve"> Apache and MySQL</w:t>
      </w:r>
      <w:r w:rsidR="00C63AC0">
        <w:rPr>
          <w:rFonts w:ascii="Times New Roman" w:hAnsi="Times New Roman" w:cs="Times New Roman"/>
          <w:bCs/>
          <w:sz w:val="24"/>
          <w:szCs w:val="24"/>
        </w:rPr>
        <w:t xml:space="preserve"> process</w:t>
      </w:r>
      <w:r>
        <w:rPr>
          <w:rFonts w:ascii="Times New Roman" w:hAnsi="Times New Roman" w:cs="Times New Roman"/>
          <w:bCs/>
          <w:sz w:val="24"/>
          <w:szCs w:val="24"/>
        </w:rPr>
        <w:t>es are</w:t>
      </w:r>
      <w:r w:rsidR="00C63AC0">
        <w:rPr>
          <w:rFonts w:ascii="Times New Roman" w:hAnsi="Times New Roman" w:cs="Times New Roman"/>
          <w:bCs/>
          <w:sz w:val="24"/>
          <w:szCs w:val="24"/>
        </w:rPr>
        <w:t xml:space="preserve"> running. </w:t>
      </w:r>
    </w:p>
    <w:p w14:paraId="2C57416F" w14:textId="6AD663B2" w:rsidR="00B16A76" w:rsidRDefault="00B16A76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Figure 1.</w:t>
      </w:r>
      <w:r w:rsidR="00D84AB3">
        <w:rPr>
          <w:rFonts w:ascii="Times New Roman" w:hAnsi="Times New Roman" w:cs="Times New Roman"/>
          <w:bCs/>
          <w:sz w:val="24"/>
          <w:szCs w:val="24"/>
        </w:rPr>
        <w:t>4</w:t>
      </w:r>
      <w:r>
        <w:rPr>
          <w:rFonts w:ascii="Times New Roman" w:hAnsi="Times New Roman" w:cs="Times New Roman"/>
          <w:bCs/>
          <w:sz w:val="24"/>
          <w:szCs w:val="24"/>
        </w:rPr>
        <w:t xml:space="preserve"> XAMPP process</w:t>
      </w: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7A523F8" wp14:editId="1CAF3E38">
            <wp:extent cx="5943600" cy="3854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C2D4B" w14:textId="77777777" w:rsidR="00F67CCA" w:rsidRDefault="00F67CCA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23B1C45B" w14:textId="77777777" w:rsidR="00F67CCA" w:rsidRDefault="00F67CCA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5E332AA1" w14:textId="77777777" w:rsidR="00F67CCA" w:rsidRDefault="00F67CCA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06F4B2A4" w14:textId="77777777" w:rsidR="00F67CCA" w:rsidRDefault="00F67CCA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69F88B6A" w14:textId="77777777" w:rsidR="00F67CCA" w:rsidRDefault="00F67CCA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220E01CC" w14:textId="77777777" w:rsidR="00F67CCA" w:rsidRDefault="00F67CCA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3AFD0D56" w14:textId="77777777" w:rsidR="00F67CCA" w:rsidRDefault="00F67CCA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1816BF77" w14:textId="77777777" w:rsidR="00F67CCA" w:rsidRDefault="00F67CCA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3359CFE9" w14:textId="77777777" w:rsidR="00F67CCA" w:rsidRDefault="00F67CCA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0AEF5964" w14:textId="3BBBEC02" w:rsidR="00C63AC0" w:rsidRDefault="00C63AC0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The next step is to create a database on your phpMyAdmin named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easy_enroll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  <w:r w:rsidR="00F67CCA">
        <w:rPr>
          <w:rFonts w:ascii="Times New Roman" w:hAnsi="Times New Roman" w:cs="Times New Roman"/>
          <w:bCs/>
          <w:sz w:val="24"/>
          <w:szCs w:val="24"/>
        </w:rPr>
        <w:t xml:space="preserve"> Click Databases and enter the information as I have as seen below in Figure 1.5.</w:t>
      </w:r>
    </w:p>
    <w:p w14:paraId="42E23B2F" w14:textId="6200539A" w:rsidR="00B16A76" w:rsidRDefault="00B16A76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Figure 1.</w:t>
      </w:r>
      <w:r w:rsidR="00D84AB3">
        <w:rPr>
          <w:rFonts w:ascii="Times New Roman" w:hAnsi="Times New Roman" w:cs="Times New Roman"/>
          <w:bCs/>
          <w:sz w:val="24"/>
          <w:szCs w:val="24"/>
        </w:rPr>
        <w:t>5</w:t>
      </w:r>
      <w:r>
        <w:rPr>
          <w:rFonts w:ascii="Times New Roman" w:hAnsi="Times New Roman" w:cs="Times New Roman"/>
          <w:bCs/>
          <w:sz w:val="24"/>
          <w:szCs w:val="24"/>
        </w:rPr>
        <w:t xml:space="preserve"> Create a database</w:t>
      </w:r>
    </w:p>
    <w:p w14:paraId="30945FF1" w14:textId="6C78790E" w:rsidR="00C63AC0" w:rsidRDefault="00C63AC0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149E566" wp14:editId="6E346E4D">
            <wp:extent cx="5934075" cy="2590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3BE3A" w14:textId="13927B97" w:rsidR="00C63AC0" w:rsidRDefault="00C63AC0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Now you must navigate back to the main screen using the button that is highlighted below</w:t>
      </w:r>
      <w:r w:rsidR="00F67CCA">
        <w:rPr>
          <w:rFonts w:ascii="Times New Roman" w:hAnsi="Times New Roman" w:cs="Times New Roman"/>
          <w:bCs/>
          <w:sz w:val="24"/>
          <w:szCs w:val="24"/>
        </w:rPr>
        <w:t xml:space="preserve"> in Figure 1.6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2CCE9F73" w14:textId="6ACE3F17" w:rsidR="00C63AC0" w:rsidRDefault="00C63AC0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Figure 1.</w:t>
      </w:r>
      <w:r w:rsidR="00D84AB3">
        <w:rPr>
          <w:rFonts w:ascii="Times New Roman" w:hAnsi="Times New Roman" w:cs="Times New Roman"/>
          <w:bCs/>
          <w:sz w:val="24"/>
          <w:szCs w:val="24"/>
        </w:rPr>
        <w:t>6</w:t>
      </w:r>
      <w:r>
        <w:rPr>
          <w:rFonts w:ascii="Times New Roman" w:hAnsi="Times New Roman" w:cs="Times New Roman"/>
          <w:bCs/>
          <w:sz w:val="24"/>
          <w:szCs w:val="24"/>
        </w:rPr>
        <w:t xml:space="preserve"> Navigation</w:t>
      </w:r>
    </w:p>
    <w:p w14:paraId="4C1900B4" w14:textId="6FA4357C" w:rsidR="00C63AC0" w:rsidRDefault="00C63AC0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DA7B1DF" wp14:editId="27E74DE6">
            <wp:extent cx="5924550" cy="259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E7EF3" w14:textId="77777777" w:rsidR="00F67CCA" w:rsidRDefault="00F67CCA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41D61205" w14:textId="77777777" w:rsidR="00F67CCA" w:rsidRDefault="00F67CCA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20107FD9" w14:textId="305C8367" w:rsidR="00F67CCA" w:rsidRDefault="00F67CCA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Click the User Accounts button as highlighted below in Figure 1.7.</w:t>
      </w:r>
    </w:p>
    <w:p w14:paraId="7F93BF09" w14:textId="4C7E3051" w:rsidR="00B16A76" w:rsidRDefault="00B16A76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Figure 1.</w:t>
      </w:r>
      <w:r w:rsidR="00D84AB3">
        <w:rPr>
          <w:rFonts w:ascii="Times New Roman" w:hAnsi="Times New Roman" w:cs="Times New Roman"/>
          <w:bCs/>
          <w:sz w:val="24"/>
          <w:szCs w:val="24"/>
        </w:rPr>
        <w:t>7</w:t>
      </w:r>
      <w:r>
        <w:rPr>
          <w:rFonts w:ascii="Times New Roman" w:hAnsi="Times New Roman" w:cs="Times New Roman"/>
          <w:bCs/>
          <w:sz w:val="24"/>
          <w:szCs w:val="24"/>
        </w:rPr>
        <w:t xml:space="preserve"> C</w:t>
      </w:r>
      <w:r w:rsidR="00C63AC0">
        <w:rPr>
          <w:rFonts w:ascii="Times New Roman" w:hAnsi="Times New Roman" w:cs="Times New Roman"/>
          <w:bCs/>
          <w:sz w:val="24"/>
          <w:szCs w:val="24"/>
        </w:rPr>
        <w:t>lick user accounts</w:t>
      </w:r>
    </w:p>
    <w:p w14:paraId="673CFD9E" w14:textId="6829D2C5" w:rsidR="00B16A76" w:rsidRDefault="00C63AC0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93F086F" wp14:editId="7E112280">
            <wp:extent cx="5924550" cy="2447925"/>
            <wp:effectExtent l="0" t="0" r="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7ACEE" w14:textId="5E044010" w:rsidR="00F67CCA" w:rsidRDefault="00F67CCA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Click the Add user account button as highlighted below in Figure 1.8.</w:t>
      </w:r>
    </w:p>
    <w:p w14:paraId="6A014A8C" w14:textId="370A7477" w:rsidR="00C63AC0" w:rsidRDefault="00B16A76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Figure 1.</w:t>
      </w:r>
      <w:r w:rsidR="00D84AB3">
        <w:rPr>
          <w:rFonts w:ascii="Times New Roman" w:hAnsi="Times New Roman" w:cs="Times New Roman"/>
          <w:bCs/>
          <w:sz w:val="24"/>
          <w:szCs w:val="24"/>
        </w:rPr>
        <w:t>8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63AC0">
        <w:rPr>
          <w:rFonts w:ascii="Times New Roman" w:hAnsi="Times New Roman" w:cs="Times New Roman"/>
          <w:bCs/>
          <w:sz w:val="24"/>
          <w:szCs w:val="24"/>
        </w:rPr>
        <w:t>Click Add user account</w:t>
      </w:r>
    </w:p>
    <w:p w14:paraId="3EE7E51D" w14:textId="444A8EF8" w:rsidR="00B16A76" w:rsidRDefault="00C63AC0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B87D258" wp14:editId="6E36DB2A">
            <wp:extent cx="5925185" cy="2326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8699" w14:textId="014798DE" w:rsidR="00C63AC0" w:rsidRDefault="00C63AC0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32C024BC" w14:textId="104E20F5" w:rsidR="00C63AC0" w:rsidRDefault="00C63AC0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2053221F" w14:textId="3050C98E" w:rsidR="00C63AC0" w:rsidRDefault="00C63AC0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265116F4" w14:textId="0FEA5FFB" w:rsidR="00C63AC0" w:rsidRDefault="00C63AC0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635DC914" w14:textId="1FF7EF6A" w:rsidR="00C63AC0" w:rsidRDefault="00C63AC0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48A4723F" w14:textId="04EAC8E7" w:rsidR="00C63AC0" w:rsidRDefault="00C63AC0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Ensure you enter the information into the software the same as I have</w:t>
      </w:r>
      <w:r w:rsidR="006F612B">
        <w:rPr>
          <w:rFonts w:ascii="Times New Roman" w:hAnsi="Times New Roman" w:cs="Times New Roman"/>
          <w:bCs/>
          <w:sz w:val="24"/>
          <w:szCs w:val="24"/>
        </w:rPr>
        <w:t xml:space="preserve"> as seen below</w:t>
      </w:r>
      <w:r w:rsidR="00F67CCA">
        <w:rPr>
          <w:rFonts w:ascii="Times New Roman" w:hAnsi="Times New Roman" w:cs="Times New Roman"/>
          <w:bCs/>
          <w:sz w:val="24"/>
          <w:szCs w:val="24"/>
        </w:rPr>
        <w:t xml:space="preserve"> in Figure 1.9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6F612B">
        <w:rPr>
          <w:rFonts w:ascii="Times New Roman" w:hAnsi="Times New Roman" w:cs="Times New Roman"/>
          <w:bCs/>
          <w:sz w:val="24"/>
          <w:szCs w:val="24"/>
        </w:rPr>
        <w:t xml:space="preserve">The username should be </w:t>
      </w:r>
      <w:proofErr w:type="spellStart"/>
      <w:r w:rsidR="006F612B">
        <w:rPr>
          <w:rFonts w:ascii="Times New Roman" w:hAnsi="Times New Roman" w:cs="Times New Roman"/>
          <w:bCs/>
          <w:sz w:val="24"/>
          <w:szCs w:val="24"/>
        </w:rPr>
        <w:t>easy_enroll</w:t>
      </w:r>
      <w:proofErr w:type="spellEnd"/>
      <w:r w:rsidR="006F612B">
        <w:rPr>
          <w:rFonts w:ascii="Times New Roman" w:hAnsi="Times New Roman" w:cs="Times New Roman"/>
          <w:bCs/>
          <w:sz w:val="24"/>
          <w:szCs w:val="24"/>
        </w:rPr>
        <w:t xml:space="preserve">. The Host name must be localhost. The password </w:t>
      </w:r>
      <w:r w:rsidR="00F67CCA">
        <w:rPr>
          <w:rFonts w:ascii="Times New Roman" w:hAnsi="Times New Roman" w:cs="Times New Roman"/>
          <w:bCs/>
          <w:sz w:val="24"/>
          <w:szCs w:val="24"/>
        </w:rPr>
        <w:t>should be</w:t>
      </w:r>
      <w:r w:rsidR="006F612B">
        <w:rPr>
          <w:rFonts w:ascii="Times New Roman" w:hAnsi="Times New Roman" w:cs="Times New Roman"/>
          <w:bCs/>
          <w:sz w:val="24"/>
          <w:szCs w:val="24"/>
        </w:rPr>
        <w:t xml:space="preserve"> password. Ensure to check Grant all privileges on wildcard name and Check all under Global privileges as highlighted below. Finally hit Go at the bottom of the screen as highlighted. </w:t>
      </w:r>
    </w:p>
    <w:p w14:paraId="05A8859C" w14:textId="7DAC2F59" w:rsidR="00C63AC0" w:rsidRDefault="00C63AC0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Figure 1.</w:t>
      </w:r>
      <w:r w:rsidR="00D84AB3">
        <w:rPr>
          <w:rFonts w:ascii="Times New Roman" w:hAnsi="Times New Roman" w:cs="Times New Roman"/>
          <w:bCs/>
          <w:sz w:val="24"/>
          <w:szCs w:val="24"/>
        </w:rPr>
        <w:t>9</w:t>
      </w:r>
      <w:r>
        <w:rPr>
          <w:rFonts w:ascii="Times New Roman" w:hAnsi="Times New Roman" w:cs="Times New Roman"/>
          <w:bCs/>
          <w:sz w:val="24"/>
          <w:szCs w:val="24"/>
        </w:rPr>
        <w:t xml:space="preserve"> Enter Data and Hit go</w:t>
      </w:r>
    </w:p>
    <w:p w14:paraId="0F9B9D6D" w14:textId="71B9D8F5" w:rsidR="006F612B" w:rsidRDefault="006F612B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BE519B2" wp14:editId="68BE907C">
            <wp:extent cx="5939790" cy="297751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9F97" w14:textId="16C1D386" w:rsidR="00207587" w:rsidRDefault="00207587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Hit Go once more as seen in Figure 1.10.</w:t>
      </w:r>
    </w:p>
    <w:p w14:paraId="7436A328" w14:textId="4C2658CD" w:rsidR="00B16A76" w:rsidRDefault="00B16A76" w:rsidP="00294F61">
      <w:pPr>
        <w:spacing w:line="480" w:lineRule="auto"/>
        <w:contextualSpacing/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Figure 1.</w:t>
      </w:r>
      <w:r w:rsidR="00F67CCA">
        <w:rPr>
          <w:rFonts w:ascii="Times New Roman" w:hAnsi="Times New Roman" w:cs="Times New Roman"/>
          <w:bCs/>
          <w:sz w:val="24"/>
          <w:szCs w:val="24"/>
        </w:rPr>
        <w:t>10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52B5A">
        <w:rPr>
          <w:rFonts w:ascii="Times New Roman" w:hAnsi="Times New Roman" w:cs="Times New Roman"/>
          <w:bCs/>
          <w:sz w:val="24"/>
          <w:szCs w:val="24"/>
        </w:rPr>
        <w:t>Hit Go once mor</w:t>
      </w:r>
      <w:r w:rsidR="00207587">
        <w:rPr>
          <w:rFonts w:ascii="Times New Roman" w:hAnsi="Times New Roman" w:cs="Times New Roman"/>
          <w:bCs/>
          <w:sz w:val="24"/>
          <w:szCs w:val="24"/>
        </w:rPr>
        <w:t>e</w:t>
      </w:r>
    </w:p>
    <w:p w14:paraId="0DA17F0F" w14:textId="3284A813" w:rsidR="00C52B5A" w:rsidRDefault="00207587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DFA5B0A" wp14:editId="55E7A3D3">
            <wp:extent cx="5939790" cy="2512695"/>
            <wp:effectExtent l="0" t="0" r="381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E410E" w14:textId="3E391CE7" w:rsidR="00294F61" w:rsidRDefault="00B16A76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Navigate back to the database that you created titled </w:t>
      </w:r>
      <w:proofErr w:type="spellStart"/>
      <w:r w:rsidR="00C52B5A">
        <w:rPr>
          <w:rFonts w:ascii="Times New Roman" w:hAnsi="Times New Roman" w:cs="Times New Roman"/>
          <w:bCs/>
          <w:sz w:val="24"/>
          <w:szCs w:val="24"/>
        </w:rPr>
        <w:t>easy</w:t>
      </w:r>
      <w:r>
        <w:rPr>
          <w:rFonts w:ascii="Times New Roman" w:hAnsi="Times New Roman" w:cs="Times New Roman"/>
          <w:bCs/>
          <w:sz w:val="24"/>
          <w:szCs w:val="24"/>
        </w:rPr>
        <w:t>_</w:t>
      </w:r>
      <w:r w:rsidR="00C52B5A">
        <w:rPr>
          <w:rFonts w:ascii="Times New Roman" w:hAnsi="Times New Roman" w:cs="Times New Roman"/>
          <w:bCs/>
          <w:sz w:val="24"/>
          <w:szCs w:val="24"/>
        </w:rPr>
        <w:t>enroll</w:t>
      </w:r>
      <w:proofErr w:type="spellEnd"/>
      <w:r w:rsidR="00123F76">
        <w:rPr>
          <w:rFonts w:ascii="Times New Roman" w:hAnsi="Times New Roman" w:cs="Times New Roman"/>
          <w:bCs/>
          <w:sz w:val="24"/>
          <w:szCs w:val="24"/>
        </w:rPr>
        <w:t xml:space="preserve"> by clicking the database on the left as seen in Figure 1.11.</w:t>
      </w:r>
    </w:p>
    <w:p w14:paraId="567FEAC0" w14:textId="0CD04DF5" w:rsidR="00B16A76" w:rsidRDefault="00B16A76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Figure 1.</w:t>
      </w:r>
      <w:r w:rsidR="00207587">
        <w:rPr>
          <w:rFonts w:ascii="Times New Roman" w:hAnsi="Times New Roman" w:cs="Times New Roman"/>
          <w:bCs/>
          <w:sz w:val="24"/>
          <w:szCs w:val="24"/>
        </w:rPr>
        <w:t>11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23F76">
        <w:rPr>
          <w:rFonts w:ascii="Times New Roman" w:hAnsi="Times New Roman" w:cs="Times New Roman"/>
          <w:bCs/>
          <w:sz w:val="24"/>
          <w:szCs w:val="24"/>
        </w:rPr>
        <w:t xml:space="preserve">Navigate back to </w:t>
      </w:r>
      <w:proofErr w:type="spellStart"/>
      <w:r w:rsidR="00123F76">
        <w:rPr>
          <w:rFonts w:ascii="Times New Roman" w:hAnsi="Times New Roman" w:cs="Times New Roman"/>
          <w:bCs/>
          <w:sz w:val="24"/>
          <w:szCs w:val="24"/>
        </w:rPr>
        <w:t>easy_enroll</w:t>
      </w:r>
      <w:proofErr w:type="spellEnd"/>
    </w:p>
    <w:p w14:paraId="2E4B5D56" w14:textId="307DD8E7" w:rsidR="00123F76" w:rsidRDefault="00123F76" w:rsidP="00294F61">
      <w:pPr>
        <w:spacing w:line="480" w:lineRule="auto"/>
        <w:contextualSpacing/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64206DB" wp14:editId="589256C8">
            <wp:extent cx="5931535" cy="19164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C1369" w14:textId="41781534" w:rsidR="00123F76" w:rsidRDefault="00123F76" w:rsidP="00294F61">
      <w:pPr>
        <w:spacing w:line="480" w:lineRule="auto"/>
        <w:contextualSpacing/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t>Click the import button as highlighted below in Figure 1.12.</w:t>
      </w:r>
    </w:p>
    <w:p w14:paraId="66F6DB00" w14:textId="5585AD74" w:rsidR="00123F76" w:rsidRDefault="00123F76" w:rsidP="00294F61">
      <w:pPr>
        <w:spacing w:line="480" w:lineRule="auto"/>
        <w:contextualSpacing/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t>Figure 1.12 Click Import</w:t>
      </w:r>
    </w:p>
    <w:p w14:paraId="217CBA4E" w14:textId="4863744F" w:rsidR="00207587" w:rsidRDefault="00207587" w:rsidP="00294F61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A71D1D8" wp14:editId="4774EB12">
            <wp:extent cx="5939790" cy="1844675"/>
            <wp:effectExtent l="0" t="0" r="3810" b="317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86CFE" w14:textId="77777777" w:rsidR="00123F76" w:rsidRDefault="00123F76" w:rsidP="00C52B5A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4050C27C" w14:textId="77777777" w:rsidR="00123F76" w:rsidRDefault="00123F76" w:rsidP="00C52B5A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79966068" w14:textId="77777777" w:rsidR="00123F76" w:rsidRDefault="00123F76" w:rsidP="00C52B5A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4B84FA3F" w14:textId="77777777" w:rsidR="00123F76" w:rsidRDefault="00123F76" w:rsidP="00C52B5A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3F68BB0B" w14:textId="77777777" w:rsidR="00123F76" w:rsidRDefault="00123F76" w:rsidP="00C52B5A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37836EAE" w14:textId="77777777" w:rsidR="00123F76" w:rsidRDefault="00123F76" w:rsidP="00C52B5A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25C95D3D" w14:textId="77777777" w:rsidR="00123F76" w:rsidRDefault="00123F76" w:rsidP="00C52B5A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0FB1DA79" w14:textId="11D0F7A8" w:rsidR="00123F76" w:rsidRDefault="00123F76" w:rsidP="00C52B5A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Click Choose File as seen highlighted in Figure 1.13 and select the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easy_enroll</w:t>
      </w:r>
      <w:r w:rsidR="00A64D39">
        <w:rPr>
          <w:rFonts w:ascii="Times New Roman" w:hAnsi="Times New Roman" w:cs="Times New Roman"/>
          <w:bCs/>
          <w:sz w:val="24"/>
          <w:szCs w:val="24"/>
        </w:rPr>
        <w:t>.sql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file from the unzipped folder saved in previous steps. </w:t>
      </w:r>
      <w:r w:rsidR="00E03557">
        <w:rPr>
          <w:rFonts w:ascii="Times New Roman" w:hAnsi="Times New Roman" w:cs="Times New Roman"/>
          <w:bCs/>
          <w:sz w:val="24"/>
          <w:szCs w:val="24"/>
        </w:rPr>
        <w:t xml:space="preserve">Hit go in the bottom </w:t>
      </w:r>
      <w:proofErr w:type="gramStart"/>
      <w:r w:rsidR="00E03557">
        <w:rPr>
          <w:rFonts w:ascii="Times New Roman" w:hAnsi="Times New Roman" w:cs="Times New Roman"/>
          <w:bCs/>
          <w:sz w:val="24"/>
          <w:szCs w:val="24"/>
        </w:rPr>
        <w:t>right hand</w:t>
      </w:r>
      <w:proofErr w:type="gramEnd"/>
      <w:r w:rsidR="00E03557">
        <w:rPr>
          <w:rFonts w:ascii="Times New Roman" w:hAnsi="Times New Roman" w:cs="Times New Roman"/>
          <w:bCs/>
          <w:sz w:val="24"/>
          <w:szCs w:val="24"/>
        </w:rPr>
        <w:t xml:space="preserve"> corner of the screen</w:t>
      </w:r>
      <w:r w:rsidR="00A64D39">
        <w:rPr>
          <w:rFonts w:ascii="Times New Roman" w:hAnsi="Times New Roman" w:cs="Times New Roman"/>
          <w:bCs/>
          <w:sz w:val="24"/>
          <w:szCs w:val="24"/>
        </w:rPr>
        <w:t xml:space="preserve"> once this is accomplished.</w:t>
      </w:r>
    </w:p>
    <w:p w14:paraId="1307055B" w14:textId="2BC3F953" w:rsidR="00207587" w:rsidRDefault="00C52B5A" w:rsidP="00C52B5A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Figure 1.</w:t>
      </w:r>
      <w:r w:rsidR="00207587">
        <w:rPr>
          <w:rFonts w:ascii="Times New Roman" w:hAnsi="Times New Roman" w:cs="Times New Roman"/>
          <w:bCs/>
          <w:sz w:val="24"/>
          <w:szCs w:val="24"/>
        </w:rPr>
        <w:t>1</w:t>
      </w:r>
      <w:r w:rsidR="00123F76">
        <w:rPr>
          <w:rFonts w:ascii="Times New Roman" w:hAnsi="Times New Roman" w:cs="Times New Roman"/>
          <w:bCs/>
          <w:sz w:val="24"/>
          <w:szCs w:val="24"/>
        </w:rPr>
        <w:t>3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07587">
        <w:rPr>
          <w:rFonts w:ascii="Times New Roman" w:hAnsi="Times New Roman" w:cs="Times New Roman"/>
          <w:bCs/>
          <w:sz w:val="24"/>
          <w:szCs w:val="24"/>
        </w:rPr>
        <w:t>Choose the correct</w:t>
      </w:r>
      <w:r w:rsidR="00123F7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3F76">
        <w:rPr>
          <w:rFonts w:ascii="Times New Roman" w:hAnsi="Times New Roman" w:cs="Times New Roman"/>
          <w:bCs/>
          <w:sz w:val="24"/>
          <w:szCs w:val="24"/>
        </w:rPr>
        <w:t>easy_enroll.sql</w:t>
      </w:r>
      <w:proofErr w:type="spellEnd"/>
      <w:r w:rsidR="00207587">
        <w:rPr>
          <w:rFonts w:ascii="Times New Roman" w:hAnsi="Times New Roman" w:cs="Times New Roman"/>
          <w:bCs/>
          <w:sz w:val="24"/>
          <w:szCs w:val="24"/>
        </w:rPr>
        <w:t xml:space="preserve"> file from your unzipped folder.</w:t>
      </w:r>
    </w:p>
    <w:p w14:paraId="0E03162C" w14:textId="77777777" w:rsidR="00E03557" w:rsidRDefault="00207587" w:rsidP="00C52B5A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EF379EC" wp14:editId="29DD72FC">
            <wp:extent cx="5939790" cy="2639695"/>
            <wp:effectExtent l="0" t="0" r="381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2444C" w14:textId="5432FB1D" w:rsidR="00E03557" w:rsidRDefault="00E03557" w:rsidP="00C52B5A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Database should populate with the tables and data as seen in Figure 1.14</w:t>
      </w:r>
    </w:p>
    <w:p w14:paraId="7A86FDAB" w14:textId="0251E865" w:rsidR="00E03557" w:rsidRDefault="00E03557" w:rsidP="00C52B5A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Figure 1.14 Database Population</w:t>
      </w:r>
    </w:p>
    <w:p w14:paraId="64383486" w14:textId="18B9A2DA" w:rsidR="00E03557" w:rsidRDefault="00E03557" w:rsidP="00C52B5A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38B8096" wp14:editId="444F9045">
            <wp:extent cx="5939790" cy="310896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20252" w14:textId="58B2D327" w:rsidR="00E03557" w:rsidRDefault="00E03557" w:rsidP="00C52B5A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Once the database is imported, type localhost/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wordpress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into your browser of choice as seen highlighted below in Figure 1.15.</w:t>
      </w:r>
    </w:p>
    <w:p w14:paraId="01403648" w14:textId="50FC162C" w:rsidR="00E03557" w:rsidRDefault="00E03557" w:rsidP="00C52B5A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Figure 1.15 Type into Browser</w:t>
      </w:r>
    </w:p>
    <w:p w14:paraId="54B50A8A" w14:textId="3261C304" w:rsidR="00294F61" w:rsidRDefault="00C52B5A" w:rsidP="00E03557">
      <w:pPr>
        <w:spacing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0E269B2" wp14:editId="08FD6FCA">
            <wp:extent cx="5939790" cy="1336040"/>
            <wp:effectExtent l="0" t="0" r="381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E815" w14:textId="5B9D4E7D" w:rsidR="00E03557" w:rsidRDefault="00E03557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steps in </w:t>
      </w:r>
      <w:r w:rsidR="00581888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igure 1.16 through </w:t>
      </w:r>
      <w:r w:rsidR="00581888">
        <w:rPr>
          <w:rFonts w:ascii="Times New Roman" w:hAnsi="Times New Roman" w:cs="Times New Roman"/>
          <w:sz w:val="24"/>
          <w:szCs w:val="24"/>
        </w:rPr>
        <w:t xml:space="preserve">Figure 1.19 may not be necessary as the website may populate automatically. </w:t>
      </w:r>
      <w:r w:rsidR="00A64D39">
        <w:rPr>
          <w:rFonts w:ascii="Times New Roman" w:hAnsi="Times New Roman" w:cs="Times New Roman"/>
          <w:sz w:val="24"/>
          <w:szCs w:val="24"/>
        </w:rPr>
        <w:t>If not, please c</w:t>
      </w:r>
      <w:r w:rsidR="00581888">
        <w:rPr>
          <w:rFonts w:ascii="Times New Roman" w:hAnsi="Times New Roman" w:cs="Times New Roman"/>
          <w:sz w:val="24"/>
          <w:szCs w:val="24"/>
        </w:rPr>
        <w:t>hoose a language as seen in Figure 1.16.</w:t>
      </w:r>
    </w:p>
    <w:p w14:paraId="3CB0565D" w14:textId="7B8CD17B" w:rsidR="004E7E1E" w:rsidRDefault="00E03557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1.16 Setting up WordPress</w:t>
      </w:r>
    </w:p>
    <w:p w14:paraId="644D5285" w14:textId="261F0E2C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641F4E" wp14:editId="66039720">
            <wp:extent cx="5931535" cy="30613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795E" w14:textId="17A5B8BF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BAD3667" w14:textId="4F0CDE0A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BAF108E" w14:textId="461AF924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3D4C6F4" w14:textId="64E12F31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7331431" w14:textId="10BB214E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As seen in Figure 1.17 enter the information as depicted below. Hit Install WordPress once populated.</w:t>
      </w:r>
      <w:r w:rsidR="00A64D39">
        <w:rPr>
          <w:rFonts w:ascii="Times New Roman" w:hAnsi="Times New Roman" w:cs="Times New Roman"/>
          <w:sz w:val="24"/>
          <w:szCs w:val="24"/>
        </w:rPr>
        <w:t xml:space="preserve"> Enter your own email address as applicable.</w:t>
      </w:r>
    </w:p>
    <w:p w14:paraId="2DDC5F9E" w14:textId="01603C59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1.17 Install WordPress</w:t>
      </w:r>
    </w:p>
    <w:p w14:paraId="63F7DAE7" w14:textId="27638013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DEA40F" wp14:editId="25644A20">
            <wp:extent cx="5931535" cy="48342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8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51958" w14:textId="51EFFBBA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E98DD9E" w14:textId="497AE870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B33FC37" w14:textId="645F7031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C5FFA11" w14:textId="49093817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1B9A300" w14:textId="49AEE5E8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5B6C3E2" w14:textId="5F859455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C082273" w14:textId="150A3A64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Log into the system using the admin account with the username as admin and password as password. </w:t>
      </w:r>
    </w:p>
    <w:p w14:paraId="22987BEA" w14:textId="5D09CCF1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1.18 Log In</w:t>
      </w:r>
    </w:p>
    <w:p w14:paraId="05002EBA" w14:textId="446EDB21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021877" wp14:editId="7F3BBB85">
            <wp:extent cx="4086860" cy="4214495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AB058" w14:textId="77777777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E82A801" w14:textId="77777777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4D5064D" w14:textId="77777777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EAB703E" w14:textId="77777777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E508D6B" w14:textId="77777777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7953AC2" w14:textId="77777777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E15192A" w14:textId="77777777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E6C6695" w14:textId="77777777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D35987B" w14:textId="666E2A30" w:rsidR="00581888" w:rsidRDefault="00A64D39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Finally, h</w:t>
      </w:r>
      <w:r w:rsidR="00581888">
        <w:rPr>
          <w:rFonts w:ascii="Times New Roman" w:hAnsi="Times New Roman" w:cs="Times New Roman"/>
          <w:sz w:val="24"/>
          <w:szCs w:val="24"/>
        </w:rPr>
        <w:t>it the highlighted</w:t>
      </w:r>
      <w:r>
        <w:rPr>
          <w:rFonts w:ascii="Times New Roman" w:hAnsi="Times New Roman" w:cs="Times New Roman"/>
          <w:sz w:val="24"/>
          <w:szCs w:val="24"/>
        </w:rPr>
        <w:t xml:space="preserve"> Log In</w:t>
      </w:r>
      <w:r w:rsidR="00581888">
        <w:rPr>
          <w:rFonts w:ascii="Times New Roman" w:hAnsi="Times New Roman" w:cs="Times New Roman"/>
          <w:sz w:val="24"/>
          <w:szCs w:val="24"/>
        </w:rPr>
        <w:t xml:space="preserve"> button as seen in Figure 1.19.</w:t>
      </w:r>
    </w:p>
    <w:p w14:paraId="6BD961CB" w14:textId="232D1937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1.19 Successful Load</w:t>
      </w:r>
    </w:p>
    <w:p w14:paraId="142D1479" w14:textId="04A54832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4CF939" wp14:editId="7B3603F8">
            <wp:extent cx="5939790" cy="333946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E1F30" w14:textId="75B3D01F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working website that the student created should populate and be interactable</w:t>
      </w:r>
      <w:r w:rsidR="00A64D39">
        <w:rPr>
          <w:rFonts w:ascii="Times New Roman" w:hAnsi="Times New Roman" w:cs="Times New Roman"/>
          <w:sz w:val="24"/>
          <w:szCs w:val="24"/>
        </w:rPr>
        <w:t xml:space="preserve"> after logging in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73D10">
        <w:rPr>
          <w:rFonts w:ascii="Times New Roman" w:hAnsi="Times New Roman" w:cs="Times New Roman"/>
          <w:sz w:val="24"/>
          <w:szCs w:val="24"/>
        </w:rPr>
        <w:t xml:space="preserve">One can see that the courses section has been uploaded. </w:t>
      </w:r>
    </w:p>
    <w:p w14:paraId="53CF62A1" w14:textId="4844F815" w:rsidR="00581888" w:rsidRDefault="00581888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1.20 Working Website</w:t>
      </w:r>
    </w:p>
    <w:p w14:paraId="168B1762" w14:textId="68A35430" w:rsidR="00581888" w:rsidRPr="00697DA5" w:rsidRDefault="00F405AA" w:rsidP="00B16A76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44DFD" wp14:editId="7C371812">
            <wp:extent cx="5939790" cy="264795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1888" w:rsidRPr="00697DA5" w:rsidSect="00851151">
      <w:headerReference w:type="default" r:id="rId28"/>
      <w:headerReference w:type="first" r:id="rId2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1B553" w14:textId="77777777" w:rsidR="00FB51CD" w:rsidRDefault="00FB51CD" w:rsidP="00851151">
      <w:pPr>
        <w:spacing w:line="240" w:lineRule="auto"/>
      </w:pPr>
      <w:r>
        <w:separator/>
      </w:r>
    </w:p>
  </w:endnote>
  <w:endnote w:type="continuationSeparator" w:id="0">
    <w:p w14:paraId="58857BA4" w14:textId="77777777" w:rsidR="00FB51CD" w:rsidRDefault="00FB51CD" w:rsidP="008511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JCCD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B162F" w14:textId="77777777" w:rsidR="00FB51CD" w:rsidRDefault="00FB51CD" w:rsidP="00851151">
      <w:pPr>
        <w:spacing w:line="240" w:lineRule="auto"/>
      </w:pPr>
      <w:r>
        <w:separator/>
      </w:r>
    </w:p>
  </w:footnote>
  <w:footnote w:type="continuationSeparator" w:id="0">
    <w:p w14:paraId="00C21592" w14:textId="77777777" w:rsidR="00FB51CD" w:rsidRDefault="00FB51CD" w:rsidP="008511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AE548" w14:textId="6C045388" w:rsidR="002F402A" w:rsidRPr="00AB3BDF" w:rsidRDefault="00542C88" w:rsidP="00914659">
    <w:pPr>
      <w:pStyle w:val="Header"/>
      <w:tabs>
        <w:tab w:val="clear" w:pos="9360"/>
      </w:tabs>
      <w:ind w:right="-450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EASYENROLL ONLINE COURSE SOFTWARE HOSTED ON WORDPRESS</w:t>
    </w:r>
    <w:r w:rsidR="002F402A" w:rsidRPr="00AB3BDF">
      <w:rPr>
        <w:rFonts w:ascii="Times New Roman" w:hAnsi="Times New Roman" w:cs="Times New Roman"/>
        <w:sz w:val="24"/>
        <w:szCs w:val="24"/>
      </w:rPr>
      <w:ptab w:relativeTo="margin" w:alignment="right" w:leader="none"/>
    </w:r>
    <w:r w:rsidR="002F402A" w:rsidRPr="00AB3BDF">
      <w:rPr>
        <w:rFonts w:ascii="Times New Roman" w:hAnsi="Times New Roman" w:cs="Times New Roman"/>
        <w:sz w:val="24"/>
        <w:szCs w:val="24"/>
      </w:rPr>
      <w:fldChar w:fldCharType="begin"/>
    </w:r>
    <w:r w:rsidR="002F402A" w:rsidRPr="00AB3BDF">
      <w:rPr>
        <w:rFonts w:ascii="Times New Roman" w:hAnsi="Times New Roman" w:cs="Times New Roman"/>
        <w:sz w:val="24"/>
        <w:szCs w:val="24"/>
      </w:rPr>
      <w:instrText xml:space="preserve"> PAGE   \* MERGEFORMAT </w:instrText>
    </w:r>
    <w:r w:rsidR="002F402A" w:rsidRPr="00AB3BDF">
      <w:rPr>
        <w:rFonts w:ascii="Times New Roman" w:hAnsi="Times New Roman" w:cs="Times New Roman"/>
        <w:sz w:val="24"/>
        <w:szCs w:val="24"/>
      </w:rPr>
      <w:fldChar w:fldCharType="separate"/>
    </w:r>
    <w:r w:rsidR="002F402A">
      <w:rPr>
        <w:rFonts w:ascii="Times New Roman" w:hAnsi="Times New Roman" w:cs="Times New Roman"/>
        <w:noProof/>
        <w:sz w:val="24"/>
        <w:szCs w:val="24"/>
      </w:rPr>
      <w:t>6</w:t>
    </w:r>
    <w:r w:rsidR="002F402A" w:rsidRPr="00AB3BDF">
      <w:rPr>
        <w:rFonts w:ascii="Times New Roman" w:hAnsi="Times New Roman" w:cs="Times New Roman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33F02" w14:textId="2B409C00" w:rsidR="002F402A" w:rsidRPr="00851151" w:rsidRDefault="002F402A" w:rsidP="00914659">
    <w:pPr>
      <w:pStyle w:val="Header"/>
      <w:rPr>
        <w:rFonts w:ascii="Times New Roman" w:hAnsi="Times New Roman" w:cs="Times New Roman"/>
        <w:sz w:val="24"/>
        <w:szCs w:val="24"/>
      </w:rPr>
    </w:pPr>
    <w:r w:rsidRPr="00851151">
      <w:rPr>
        <w:rFonts w:ascii="Times New Roman" w:hAnsi="Times New Roman" w:cs="Times New Roman"/>
        <w:sz w:val="24"/>
        <w:szCs w:val="24"/>
      </w:rPr>
      <w:t xml:space="preserve">Running head: </w:t>
    </w:r>
    <w:r w:rsidR="00542C88">
      <w:rPr>
        <w:rFonts w:ascii="Times New Roman" w:hAnsi="Times New Roman" w:cs="Times New Roman"/>
        <w:sz w:val="24"/>
        <w:szCs w:val="24"/>
      </w:rPr>
      <w:t>EASYENROLL ONLINE COURSE SOFTWARE</w:t>
    </w:r>
    <w:r w:rsidRPr="00851151">
      <w:rPr>
        <w:rFonts w:ascii="Times New Roman" w:hAnsi="Times New Roman" w:cs="Times New Roman"/>
        <w:sz w:val="24"/>
        <w:szCs w:val="24"/>
      </w:rPr>
      <w:ptab w:relativeTo="margin" w:alignment="right" w:leader="none"/>
    </w:r>
    <w:r w:rsidRPr="00851151">
      <w:rPr>
        <w:rFonts w:ascii="Times New Roman" w:hAnsi="Times New Roman" w:cs="Times New Roman"/>
        <w:sz w:val="24"/>
        <w:szCs w:val="24"/>
      </w:rPr>
      <w:fldChar w:fldCharType="begin"/>
    </w:r>
    <w:r w:rsidRPr="00851151">
      <w:rPr>
        <w:rFonts w:ascii="Times New Roman" w:hAnsi="Times New Roman" w:cs="Times New Roman"/>
        <w:sz w:val="24"/>
        <w:szCs w:val="24"/>
      </w:rPr>
      <w:instrText xml:space="preserve"> PAGE   \* MERGEFORMAT </w:instrText>
    </w:r>
    <w:r w:rsidRPr="00851151">
      <w:rPr>
        <w:rFonts w:ascii="Times New Roman" w:hAnsi="Times New Roman" w:cs="Times New Roman"/>
        <w:sz w:val="24"/>
        <w:szCs w:val="24"/>
      </w:rPr>
      <w:fldChar w:fldCharType="separate"/>
    </w:r>
    <w:r>
      <w:rPr>
        <w:rFonts w:ascii="Times New Roman" w:hAnsi="Times New Roman" w:cs="Times New Roman"/>
        <w:noProof/>
        <w:sz w:val="24"/>
        <w:szCs w:val="24"/>
      </w:rPr>
      <w:t>1</w:t>
    </w:r>
    <w:r w:rsidRPr="00851151">
      <w:rPr>
        <w:rFonts w:ascii="Times New Roman" w:hAnsi="Times New Roman" w:cs="Times New Roman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1B7E"/>
    <w:multiLevelType w:val="hybridMultilevel"/>
    <w:tmpl w:val="FA52B8AC"/>
    <w:lvl w:ilvl="0" w:tplc="F056DA3E">
      <w:start w:val="1"/>
      <w:numFmt w:val="decimal"/>
      <w:lvlText w:val="(%1)"/>
      <w:lvlJc w:val="left"/>
      <w:pPr>
        <w:ind w:left="1785" w:hanging="10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B4700B"/>
    <w:multiLevelType w:val="hybridMultilevel"/>
    <w:tmpl w:val="346092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C60A7A"/>
    <w:multiLevelType w:val="hybridMultilevel"/>
    <w:tmpl w:val="9B2437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CCE432B"/>
    <w:multiLevelType w:val="multilevel"/>
    <w:tmpl w:val="FB383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B67CC7"/>
    <w:multiLevelType w:val="hybridMultilevel"/>
    <w:tmpl w:val="209439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8F88CE24">
      <w:start w:val="1"/>
      <w:numFmt w:val="bullet"/>
      <w:pStyle w:val="OpenBulletedLis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6803D07"/>
    <w:multiLevelType w:val="hybridMultilevel"/>
    <w:tmpl w:val="2A3C9E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AF1503"/>
    <w:multiLevelType w:val="multilevel"/>
    <w:tmpl w:val="AB543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4252CD"/>
    <w:multiLevelType w:val="multilevel"/>
    <w:tmpl w:val="91D2B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931A54"/>
    <w:multiLevelType w:val="hybridMultilevel"/>
    <w:tmpl w:val="B8AC3E20"/>
    <w:lvl w:ilvl="0" w:tplc="A7C24D74">
      <w:start w:val="1"/>
      <w:numFmt w:val="decimal"/>
      <w:pStyle w:val="NumberedAssessmentWLO"/>
      <w:lvlText w:val="%1.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A20EB2"/>
    <w:multiLevelType w:val="hybridMultilevel"/>
    <w:tmpl w:val="0C0213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E7F2EB9"/>
    <w:multiLevelType w:val="hybridMultilevel"/>
    <w:tmpl w:val="36B646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87B29F9"/>
    <w:multiLevelType w:val="hybridMultilevel"/>
    <w:tmpl w:val="83387CEE"/>
    <w:lvl w:ilvl="0" w:tplc="F6BC563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822FF5"/>
    <w:multiLevelType w:val="multilevel"/>
    <w:tmpl w:val="03788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816661"/>
    <w:multiLevelType w:val="hybridMultilevel"/>
    <w:tmpl w:val="7D326D22"/>
    <w:lvl w:ilvl="0" w:tplc="73305CE0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B0228F"/>
    <w:multiLevelType w:val="hybridMultilevel"/>
    <w:tmpl w:val="F438C6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2C72AD4"/>
    <w:multiLevelType w:val="hybridMultilevel"/>
    <w:tmpl w:val="57DE79D8"/>
    <w:lvl w:ilvl="0" w:tplc="CDB04E2C">
      <w:start w:val="3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154798"/>
    <w:multiLevelType w:val="hybridMultilevel"/>
    <w:tmpl w:val="B2867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1"/>
  </w:num>
  <w:num w:numId="3">
    <w:abstractNumId w:val="6"/>
  </w:num>
  <w:num w:numId="4">
    <w:abstractNumId w:val="14"/>
  </w:num>
  <w:num w:numId="5">
    <w:abstractNumId w:val="15"/>
  </w:num>
  <w:num w:numId="6">
    <w:abstractNumId w:val="7"/>
  </w:num>
  <w:num w:numId="7">
    <w:abstractNumId w:val="12"/>
  </w:num>
  <w:num w:numId="8">
    <w:abstractNumId w:val="3"/>
  </w:num>
  <w:num w:numId="9">
    <w:abstractNumId w:val="0"/>
  </w:num>
  <w:num w:numId="10">
    <w:abstractNumId w:val="4"/>
  </w:num>
  <w:num w:numId="11">
    <w:abstractNumId w:val="8"/>
  </w:num>
  <w:num w:numId="12">
    <w:abstractNumId w:val="2"/>
  </w:num>
  <w:num w:numId="13">
    <w:abstractNumId w:val="5"/>
  </w:num>
  <w:num w:numId="14">
    <w:abstractNumId w:val="13"/>
  </w:num>
  <w:num w:numId="15">
    <w:abstractNumId w:val="10"/>
  </w:num>
  <w:num w:numId="16">
    <w:abstractNumId w:val="1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rY0N7cwNLY0NbMwMrFQ0lEKTi0uzszPAykwMqkFACFi5aAtAAAA"/>
  </w:docVars>
  <w:rsids>
    <w:rsidRoot w:val="001F0009"/>
    <w:rsid w:val="0000326A"/>
    <w:rsid w:val="000071ED"/>
    <w:rsid w:val="000117E0"/>
    <w:rsid w:val="00013655"/>
    <w:rsid w:val="00014669"/>
    <w:rsid w:val="0002315F"/>
    <w:rsid w:val="0003001F"/>
    <w:rsid w:val="00030067"/>
    <w:rsid w:val="00037043"/>
    <w:rsid w:val="00037A53"/>
    <w:rsid w:val="00037C4E"/>
    <w:rsid w:val="00040AED"/>
    <w:rsid w:val="00041CCF"/>
    <w:rsid w:val="00054C31"/>
    <w:rsid w:val="00055FB9"/>
    <w:rsid w:val="00060CA7"/>
    <w:rsid w:val="0006321A"/>
    <w:rsid w:val="00064604"/>
    <w:rsid w:val="000666A3"/>
    <w:rsid w:val="00067A21"/>
    <w:rsid w:val="00073B82"/>
    <w:rsid w:val="00073E7D"/>
    <w:rsid w:val="000816A2"/>
    <w:rsid w:val="00082647"/>
    <w:rsid w:val="00096B7D"/>
    <w:rsid w:val="000A225E"/>
    <w:rsid w:val="000A2316"/>
    <w:rsid w:val="000B3E9E"/>
    <w:rsid w:val="000B46D9"/>
    <w:rsid w:val="000C1627"/>
    <w:rsid w:val="000C1A35"/>
    <w:rsid w:val="000C50D4"/>
    <w:rsid w:val="000C5BC9"/>
    <w:rsid w:val="000D0391"/>
    <w:rsid w:val="000D047F"/>
    <w:rsid w:val="000D404B"/>
    <w:rsid w:val="000E02F5"/>
    <w:rsid w:val="000E2346"/>
    <w:rsid w:val="000E4961"/>
    <w:rsid w:val="000F3070"/>
    <w:rsid w:val="000F5EB7"/>
    <w:rsid w:val="000F71F3"/>
    <w:rsid w:val="000F76D6"/>
    <w:rsid w:val="000F7865"/>
    <w:rsid w:val="00100666"/>
    <w:rsid w:val="00100E88"/>
    <w:rsid w:val="0010120F"/>
    <w:rsid w:val="00102491"/>
    <w:rsid w:val="0010281F"/>
    <w:rsid w:val="00104D23"/>
    <w:rsid w:val="00105509"/>
    <w:rsid w:val="001140A6"/>
    <w:rsid w:val="0011557F"/>
    <w:rsid w:val="00117DBE"/>
    <w:rsid w:val="00120D29"/>
    <w:rsid w:val="00123F76"/>
    <w:rsid w:val="0012551D"/>
    <w:rsid w:val="0012662A"/>
    <w:rsid w:val="00132D40"/>
    <w:rsid w:val="001331EA"/>
    <w:rsid w:val="0013488E"/>
    <w:rsid w:val="001364FE"/>
    <w:rsid w:val="00140591"/>
    <w:rsid w:val="001429DF"/>
    <w:rsid w:val="00143460"/>
    <w:rsid w:val="00147EBA"/>
    <w:rsid w:val="00153FD6"/>
    <w:rsid w:val="00155567"/>
    <w:rsid w:val="0015791E"/>
    <w:rsid w:val="0016006B"/>
    <w:rsid w:val="00160896"/>
    <w:rsid w:val="001656E4"/>
    <w:rsid w:val="00170BEB"/>
    <w:rsid w:val="00172E0A"/>
    <w:rsid w:val="00175948"/>
    <w:rsid w:val="00176682"/>
    <w:rsid w:val="00181218"/>
    <w:rsid w:val="00182946"/>
    <w:rsid w:val="00184DB2"/>
    <w:rsid w:val="00193F98"/>
    <w:rsid w:val="0019423F"/>
    <w:rsid w:val="00194FCA"/>
    <w:rsid w:val="001953FA"/>
    <w:rsid w:val="001A1DBC"/>
    <w:rsid w:val="001A4D68"/>
    <w:rsid w:val="001C43D9"/>
    <w:rsid w:val="001C5977"/>
    <w:rsid w:val="001C7E8A"/>
    <w:rsid w:val="001D0B41"/>
    <w:rsid w:val="001D4A9E"/>
    <w:rsid w:val="001D6B55"/>
    <w:rsid w:val="001D6F4A"/>
    <w:rsid w:val="001E39C8"/>
    <w:rsid w:val="001F0009"/>
    <w:rsid w:val="001F36F9"/>
    <w:rsid w:val="00207587"/>
    <w:rsid w:val="00214073"/>
    <w:rsid w:val="00226B94"/>
    <w:rsid w:val="00232A32"/>
    <w:rsid w:val="00234DFE"/>
    <w:rsid w:val="00237037"/>
    <w:rsid w:val="0024332A"/>
    <w:rsid w:val="0024354B"/>
    <w:rsid w:val="00243E99"/>
    <w:rsid w:val="00247641"/>
    <w:rsid w:val="00251DE1"/>
    <w:rsid w:val="00254AD8"/>
    <w:rsid w:val="00262134"/>
    <w:rsid w:val="00273787"/>
    <w:rsid w:val="00281C1E"/>
    <w:rsid w:val="00293AA7"/>
    <w:rsid w:val="00294F61"/>
    <w:rsid w:val="00296A65"/>
    <w:rsid w:val="00297A8D"/>
    <w:rsid w:val="002A3D6D"/>
    <w:rsid w:val="002B4694"/>
    <w:rsid w:val="002B6CF7"/>
    <w:rsid w:val="002C4A0A"/>
    <w:rsid w:val="002D2F5B"/>
    <w:rsid w:val="002D3302"/>
    <w:rsid w:val="002D3AC4"/>
    <w:rsid w:val="002D3E13"/>
    <w:rsid w:val="002E2798"/>
    <w:rsid w:val="002E3DF5"/>
    <w:rsid w:val="002F09C4"/>
    <w:rsid w:val="002F229E"/>
    <w:rsid w:val="002F3594"/>
    <w:rsid w:val="002F402A"/>
    <w:rsid w:val="002F58D9"/>
    <w:rsid w:val="002F5D52"/>
    <w:rsid w:val="0030339E"/>
    <w:rsid w:val="0031125B"/>
    <w:rsid w:val="00311DD7"/>
    <w:rsid w:val="00312AAB"/>
    <w:rsid w:val="00312CDE"/>
    <w:rsid w:val="00314D1B"/>
    <w:rsid w:val="00315395"/>
    <w:rsid w:val="00316834"/>
    <w:rsid w:val="00317CD1"/>
    <w:rsid w:val="00321002"/>
    <w:rsid w:val="00327017"/>
    <w:rsid w:val="00331F0F"/>
    <w:rsid w:val="00334C47"/>
    <w:rsid w:val="00336AE2"/>
    <w:rsid w:val="003428FD"/>
    <w:rsid w:val="00345439"/>
    <w:rsid w:val="00346A82"/>
    <w:rsid w:val="00354FF1"/>
    <w:rsid w:val="0035610B"/>
    <w:rsid w:val="00356D4A"/>
    <w:rsid w:val="0036298F"/>
    <w:rsid w:val="00363862"/>
    <w:rsid w:val="00364AC8"/>
    <w:rsid w:val="00380CEB"/>
    <w:rsid w:val="0038205F"/>
    <w:rsid w:val="00394583"/>
    <w:rsid w:val="0039527D"/>
    <w:rsid w:val="003A4656"/>
    <w:rsid w:val="003A685C"/>
    <w:rsid w:val="003B6189"/>
    <w:rsid w:val="003B67FD"/>
    <w:rsid w:val="003B7A4A"/>
    <w:rsid w:val="003B7CEB"/>
    <w:rsid w:val="003D0ABA"/>
    <w:rsid w:val="003D38FD"/>
    <w:rsid w:val="003E0C22"/>
    <w:rsid w:val="003E1687"/>
    <w:rsid w:val="003E4C56"/>
    <w:rsid w:val="003E4F7C"/>
    <w:rsid w:val="003E5916"/>
    <w:rsid w:val="003E735F"/>
    <w:rsid w:val="003F57D6"/>
    <w:rsid w:val="00402B68"/>
    <w:rsid w:val="00411285"/>
    <w:rsid w:val="00413935"/>
    <w:rsid w:val="00415E08"/>
    <w:rsid w:val="0041643A"/>
    <w:rsid w:val="00421C30"/>
    <w:rsid w:val="0042294C"/>
    <w:rsid w:val="00422E76"/>
    <w:rsid w:val="004328A6"/>
    <w:rsid w:val="00432AD7"/>
    <w:rsid w:val="0043415A"/>
    <w:rsid w:val="0043423A"/>
    <w:rsid w:val="00435742"/>
    <w:rsid w:val="00436433"/>
    <w:rsid w:val="00452BC2"/>
    <w:rsid w:val="00453460"/>
    <w:rsid w:val="00460698"/>
    <w:rsid w:val="004622B7"/>
    <w:rsid w:val="00463409"/>
    <w:rsid w:val="004660AE"/>
    <w:rsid w:val="0047198E"/>
    <w:rsid w:val="004814D8"/>
    <w:rsid w:val="00484917"/>
    <w:rsid w:val="00484FD9"/>
    <w:rsid w:val="0049165F"/>
    <w:rsid w:val="0049296A"/>
    <w:rsid w:val="00497CAE"/>
    <w:rsid w:val="004A3A4D"/>
    <w:rsid w:val="004A3CF7"/>
    <w:rsid w:val="004C3A3F"/>
    <w:rsid w:val="004C4E60"/>
    <w:rsid w:val="004C5001"/>
    <w:rsid w:val="004C7A13"/>
    <w:rsid w:val="004D0F75"/>
    <w:rsid w:val="004D122C"/>
    <w:rsid w:val="004D4539"/>
    <w:rsid w:val="004D69FB"/>
    <w:rsid w:val="004D7BAB"/>
    <w:rsid w:val="004E17C6"/>
    <w:rsid w:val="004E19EA"/>
    <w:rsid w:val="004E7E1E"/>
    <w:rsid w:val="004F176A"/>
    <w:rsid w:val="004F1E81"/>
    <w:rsid w:val="004F59E0"/>
    <w:rsid w:val="005008CE"/>
    <w:rsid w:val="0050419C"/>
    <w:rsid w:val="00504381"/>
    <w:rsid w:val="00505FAB"/>
    <w:rsid w:val="005142C2"/>
    <w:rsid w:val="00522920"/>
    <w:rsid w:val="005265DA"/>
    <w:rsid w:val="00534EEB"/>
    <w:rsid w:val="0054051F"/>
    <w:rsid w:val="00542C88"/>
    <w:rsid w:val="00542EEB"/>
    <w:rsid w:val="005438F8"/>
    <w:rsid w:val="00545251"/>
    <w:rsid w:val="00562F84"/>
    <w:rsid w:val="00581888"/>
    <w:rsid w:val="00585EFB"/>
    <w:rsid w:val="00592B67"/>
    <w:rsid w:val="00595AEB"/>
    <w:rsid w:val="005965B4"/>
    <w:rsid w:val="005A0704"/>
    <w:rsid w:val="005A0E6F"/>
    <w:rsid w:val="005B16F0"/>
    <w:rsid w:val="005B46EB"/>
    <w:rsid w:val="005C06F1"/>
    <w:rsid w:val="005C28D8"/>
    <w:rsid w:val="005C5C0B"/>
    <w:rsid w:val="005C7023"/>
    <w:rsid w:val="005D1BA9"/>
    <w:rsid w:val="005D4C44"/>
    <w:rsid w:val="005E0A2D"/>
    <w:rsid w:val="005E30A0"/>
    <w:rsid w:val="005E41C1"/>
    <w:rsid w:val="005E6366"/>
    <w:rsid w:val="005F6DCF"/>
    <w:rsid w:val="006015DE"/>
    <w:rsid w:val="006048D2"/>
    <w:rsid w:val="006223F0"/>
    <w:rsid w:val="0062324C"/>
    <w:rsid w:val="00623AD0"/>
    <w:rsid w:val="00625BFB"/>
    <w:rsid w:val="006360CD"/>
    <w:rsid w:val="006362A2"/>
    <w:rsid w:val="00636F8B"/>
    <w:rsid w:val="00640F9B"/>
    <w:rsid w:val="0064499E"/>
    <w:rsid w:val="00647E26"/>
    <w:rsid w:val="00650016"/>
    <w:rsid w:val="0065159C"/>
    <w:rsid w:val="00655424"/>
    <w:rsid w:val="00660220"/>
    <w:rsid w:val="00660D5C"/>
    <w:rsid w:val="006704E5"/>
    <w:rsid w:val="00671595"/>
    <w:rsid w:val="006715A5"/>
    <w:rsid w:val="00682C3A"/>
    <w:rsid w:val="00683AFA"/>
    <w:rsid w:val="006932FA"/>
    <w:rsid w:val="00694ED1"/>
    <w:rsid w:val="00695AAB"/>
    <w:rsid w:val="0069608D"/>
    <w:rsid w:val="00697DA5"/>
    <w:rsid w:val="006A00E1"/>
    <w:rsid w:val="006A24A2"/>
    <w:rsid w:val="006A373F"/>
    <w:rsid w:val="006A430E"/>
    <w:rsid w:val="006B1572"/>
    <w:rsid w:val="006B335B"/>
    <w:rsid w:val="006B6862"/>
    <w:rsid w:val="006C2EF1"/>
    <w:rsid w:val="006C6190"/>
    <w:rsid w:val="006D083D"/>
    <w:rsid w:val="006D0AE9"/>
    <w:rsid w:val="006D57FD"/>
    <w:rsid w:val="006D58A4"/>
    <w:rsid w:val="006D69D4"/>
    <w:rsid w:val="006E0A2F"/>
    <w:rsid w:val="006F0B25"/>
    <w:rsid w:val="006F1599"/>
    <w:rsid w:val="006F2A2E"/>
    <w:rsid w:val="006F49D3"/>
    <w:rsid w:val="006F51F9"/>
    <w:rsid w:val="006F5C4A"/>
    <w:rsid w:val="006F612B"/>
    <w:rsid w:val="006F642A"/>
    <w:rsid w:val="006F7553"/>
    <w:rsid w:val="007042C6"/>
    <w:rsid w:val="00704845"/>
    <w:rsid w:val="007155D1"/>
    <w:rsid w:val="00720368"/>
    <w:rsid w:val="00721F48"/>
    <w:rsid w:val="00722A12"/>
    <w:rsid w:val="00723E04"/>
    <w:rsid w:val="00726621"/>
    <w:rsid w:val="00726962"/>
    <w:rsid w:val="007270DA"/>
    <w:rsid w:val="00741BE7"/>
    <w:rsid w:val="007446F5"/>
    <w:rsid w:val="00745E1C"/>
    <w:rsid w:val="00752115"/>
    <w:rsid w:val="007521B5"/>
    <w:rsid w:val="00755F68"/>
    <w:rsid w:val="00756596"/>
    <w:rsid w:val="00757F72"/>
    <w:rsid w:val="0076217F"/>
    <w:rsid w:val="007723AE"/>
    <w:rsid w:val="007813E5"/>
    <w:rsid w:val="00785516"/>
    <w:rsid w:val="007A05F3"/>
    <w:rsid w:val="007A1128"/>
    <w:rsid w:val="007A4DA8"/>
    <w:rsid w:val="007A7641"/>
    <w:rsid w:val="007B05C8"/>
    <w:rsid w:val="007B2183"/>
    <w:rsid w:val="007B31EB"/>
    <w:rsid w:val="007B3AF2"/>
    <w:rsid w:val="007B5950"/>
    <w:rsid w:val="007B7709"/>
    <w:rsid w:val="007D3EDC"/>
    <w:rsid w:val="007D642B"/>
    <w:rsid w:val="008011D0"/>
    <w:rsid w:val="00805421"/>
    <w:rsid w:val="008102E8"/>
    <w:rsid w:val="008154CB"/>
    <w:rsid w:val="00826E44"/>
    <w:rsid w:val="00834DBC"/>
    <w:rsid w:val="0083663D"/>
    <w:rsid w:val="008379B9"/>
    <w:rsid w:val="00846F50"/>
    <w:rsid w:val="00851151"/>
    <w:rsid w:val="008532B7"/>
    <w:rsid w:val="00854656"/>
    <w:rsid w:val="0085484B"/>
    <w:rsid w:val="00856D86"/>
    <w:rsid w:val="00860D16"/>
    <w:rsid w:val="00862F91"/>
    <w:rsid w:val="0086675C"/>
    <w:rsid w:val="0087046C"/>
    <w:rsid w:val="008710EF"/>
    <w:rsid w:val="00872E0A"/>
    <w:rsid w:val="00874227"/>
    <w:rsid w:val="008745F7"/>
    <w:rsid w:val="008816FA"/>
    <w:rsid w:val="00886B9B"/>
    <w:rsid w:val="00896435"/>
    <w:rsid w:val="008A4B60"/>
    <w:rsid w:val="008B2BBB"/>
    <w:rsid w:val="008B474B"/>
    <w:rsid w:val="008B503C"/>
    <w:rsid w:val="008B67ED"/>
    <w:rsid w:val="008C7ADF"/>
    <w:rsid w:val="008D0FAA"/>
    <w:rsid w:val="008E1539"/>
    <w:rsid w:val="008E507C"/>
    <w:rsid w:val="008F0679"/>
    <w:rsid w:val="008F3385"/>
    <w:rsid w:val="008F5D02"/>
    <w:rsid w:val="00900A9E"/>
    <w:rsid w:val="00901514"/>
    <w:rsid w:val="00901E5C"/>
    <w:rsid w:val="00914659"/>
    <w:rsid w:val="00916802"/>
    <w:rsid w:val="00920D81"/>
    <w:rsid w:val="00921CC7"/>
    <w:rsid w:val="009270CB"/>
    <w:rsid w:val="00940532"/>
    <w:rsid w:val="0094191D"/>
    <w:rsid w:val="00942804"/>
    <w:rsid w:val="0095073E"/>
    <w:rsid w:val="00950A07"/>
    <w:rsid w:val="00950E8C"/>
    <w:rsid w:val="00950FB9"/>
    <w:rsid w:val="0095752F"/>
    <w:rsid w:val="00960DC8"/>
    <w:rsid w:val="00962D1E"/>
    <w:rsid w:val="009677F2"/>
    <w:rsid w:val="0097095D"/>
    <w:rsid w:val="00972879"/>
    <w:rsid w:val="00972C48"/>
    <w:rsid w:val="00974F1D"/>
    <w:rsid w:val="00977136"/>
    <w:rsid w:val="00986487"/>
    <w:rsid w:val="00986CC5"/>
    <w:rsid w:val="00987CFD"/>
    <w:rsid w:val="009914C0"/>
    <w:rsid w:val="00993027"/>
    <w:rsid w:val="009967F4"/>
    <w:rsid w:val="00997FF8"/>
    <w:rsid w:val="009A059F"/>
    <w:rsid w:val="009A63A2"/>
    <w:rsid w:val="009A67A9"/>
    <w:rsid w:val="009A6EA4"/>
    <w:rsid w:val="009B1074"/>
    <w:rsid w:val="009B340B"/>
    <w:rsid w:val="009B5317"/>
    <w:rsid w:val="009C1B22"/>
    <w:rsid w:val="009C35E0"/>
    <w:rsid w:val="009C38E9"/>
    <w:rsid w:val="009D1582"/>
    <w:rsid w:val="009D1C49"/>
    <w:rsid w:val="009D59CC"/>
    <w:rsid w:val="009E065F"/>
    <w:rsid w:val="009E22D4"/>
    <w:rsid w:val="009E4079"/>
    <w:rsid w:val="009F2C99"/>
    <w:rsid w:val="009F6BE6"/>
    <w:rsid w:val="009F6FA1"/>
    <w:rsid w:val="00A026AC"/>
    <w:rsid w:val="00A03913"/>
    <w:rsid w:val="00A04DBF"/>
    <w:rsid w:val="00A10BA2"/>
    <w:rsid w:val="00A10D6C"/>
    <w:rsid w:val="00A114E0"/>
    <w:rsid w:val="00A1328B"/>
    <w:rsid w:val="00A15663"/>
    <w:rsid w:val="00A21585"/>
    <w:rsid w:val="00A225A7"/>
    <w:rsid w:val="00A26E7C"/>
    <w:rsid w:val="00A302EF"/>
    <w:rsid w:val="00A30F5E"/>
    <w:rsid w:val="00A32920"/>
    <w:rsid w:val="00A32AB7"/>
    <w:rsid w:val="00A40D78"/>
    <w:rsid w:val="00A42EC3"/>
    <w:rsid w:val="00A4523A"/>
    <w:rsid w:val="00A4623A"/>
    <w:rsid w:val="00A47917"/>
    <w:rsid w:val="00A51BB8"/>
    <w:rsid w:val="00A531CF"/>
    <w:rsid w:val="00A544CE"/>
    <w:rsid w:val="00A55E54"/>
    <w:rsid w:val="00A62D00"/>
    <w:rsid w:val="00A63846"/>
    <w:rsid w:val="00A63EF7"/>
    <w:rsid w:val="00A64B8D"/>
    <w:rsid w:val="00A64D39"/>
    <w:rsid w:val="00A7172B"/>
    <w:rsid w:val="00A71831"/>
    <w:rsid w:val="00A724FF"/>
    <w:rsid w:val="00A737A1"/>
    <w:rsid w:val="00A739DB"/>
    <w:rsid w:val="00A73D10"/>
    <w:rsid w:val="00A76CEC"/>
    <w:rsid w:val="00A95D35"/>
    <w:rsid w:val="00AA1D13"/>
    <w:rsid w:val="00AA2321"/>
    <w:rsid w:val="00AA2FE8"/>
    <w:rsid w:val="00AA4F14"/>
    <w:rsid w:val="00AB2A88"/>
    <w:rsid w:val="00AB3BDF"/>
    <w:rsid w:val="00AB3EF2"/>
    <w:rsid w:val="00AB50C9"/>
    <w:rsid w:val="00AC19E7"/>
    <w:rsid w:val="00AC6C85"/>
    <w:rsid w:val="00AD5128"/>
    <w:rsid w:val="00AD7F00"/>
    <w:rsid w:val="00AE03B7"/>
    <w:rsid w:val="00AE0F66"/>
    <w:rsid w:val="00AF09E6"/>
    <w:rsid w:val="00AF151A"/>
    <w:rsid w:val="00AF3AC3"/>
    <w:rsid w:val="00AF4A6A"/>
    <w:rsid w:val="00B02809"/>
    <w:rsid w:val="00B04EA6"/>
    <w:rsid w:val="00B054F4"/>
    <w:rsid w:val="00B11125"/>
    <w:rsid w:val="00B11F9D"/>
    <w:rsid w:val="00B14DC6"/>
    <w:rsid w:val="00B16A76"/>
    <w:rsid w:val="00B17784"/>
    <w:rsid w:val="00B17C9A"/>
    <w:rsid w:val="00B207CD"/>
    <w:rsid w:val="00B223D7"/>
    <w:rsid w:val="00B242C7"/>
    <w:rsid w:val="00B34EBE"/>
    <w:rsid w:val="00B36885"/>
    <w:rsid w:val="00B40FBC"/>
    <w:rsid w:val="00B459F0"/>
    <w:rsid w:val="00B4627D"/>
    <w:rsid w:val="00B50F87"/>
    <w:rsid w:val="00B537AA"/>
    <w:rsid w:val="00B56934"/>
    <w:rsid w:val="00B62BB9"/>
    <w:rsid w:val="00B677BA"/>
    <w:rsid w:val="00B77B52"/>
    <w:rsid w:val="00B80079"/>
    <w:rsid w:val="00B86D92"/>
    <w:rsid w:val="00B9099A"/>
    <w:rsid w:val="00B95FE3"/>
    <w:rsid w:val="00B96CE7"/>
    <w:rsid w:val="00B97762"/>
    <w:rsid w:val="00B9798F"/>
    <w:rsid w:val="00BA16A2"/>
    <w:rsid w:val="00BC1435"/>
    <w:rsid w:val="00BC4C7B"/>
    <w:rsid w:val="00BC5CF8"/>
    <w:rsid w:val="00BC6C04"/>
    <w:rsid w:val="00BD447E"/>
    <w:rsid w:val="00BD5D85"/>
    <w:rsid w:val="00BD6E3C"/>
    <w:rsid w:val="00BE1405"/>
    <w:rsid w:val="00BE4476"/>
    <w:rsid w:val="00BE7CAF"/>
    <w:rsid w:val="00BF12EB"/>
    <w:rsid w:val="00BF5D9B"/>
    <w:rsid w:val="00BF7599"/>
    <w:rsid w:val="00C0322E"/>
    <w:rsid w:val="00C10D24"/>
    <w:rsid w:val="00C15338"/>
    <w:rsid w:val="00C159B5"/>
    <w:rsid w:val="00C227CC"/>
    <w:rsid w:val="00C229CE"/>
    <w:rsid w:val="00C25312"/>
    <w:rsid w:val="00C25FA0"/>
    <w:rsid w:val="00C27247"/>
    <w:rsid w:val="00C40678"/>
    <w:rsid w:val="00C442E6"/>
    <w:rsid w:val="00C4629E"/>
    <w:rsid w:val="00C46E26"/>
    <w:rsid w:val="00C52B5A"/>
    <w:rsid w:val="00C61A01"/>
    <w:rsid w:val="00C63176"/>
    <w:rsid w:val="00C63AC0"/>
    <w:rsid w:val="00C63D9B"/>
    <w:rsid w:val="00C6460F"/>
    <w:rsid w:val="00C704DC"/>
    <w:rsid w:val="00C723C1"/>
    <w:rsid w:val="00C724D6"/>
    <w:rsid w:val="00C830B2"/>
    <w:rsid w:val="00C83192"/>
    <w:rsid w:val="00C85DDB"/>
    <w:rsid w:val="00C87AB6"/>
    <w:rsid w:val="00C908F0"/>
    <w:rsid w:val="00C91EF3"/>
    <w:rsid w:val="00C9521B"/>
    <w:rsid w:val="00C975A6"/>
    <w:rsid w:val="00CA15BF"/>
    <w:rsid w:val="00CB4A61"/>
    <w:rsid w:val="00CB7299"/>
    <w:rsid w:val="00CC39DB"/>
    <w:rsid w:val="00CD09C3"/>
    <w:rsid w:val="00CD2758"/>
    <w:rsid w:val="00CE206D"/>
    <w:rsid w:val="00CE5E82"/>
    <w:rsid w:val="00CE635C"/>
    <w:rsid w:val="00CF015F"/>
    <w:rsid w:val="00CF3B8D"/>
    <w:rsid w:val="00CF5F88"/>
    <w:rsid w:val="00CF6247"/>
    <w:rsid w:val="00CF6B98"/>
    <w:rsid w:val="00D04481"/>
    <w:rsid w:val="00D05C00"/>
    <w:rsid w:val="00D05F6E"/>
    <w:rsid w:val="00D07761"/>
    <w:rsid w:val="00D11357"/>
    <w:rsid w:val="00D12159"/>
    <w:rsid w:val="00D23F43"/>
    <w:rsid w:val="00D4028F"/>
    <w:rsid w:val="00D47E33"/>
    <w:rsid w:val="00D52361"/>
    <w:rsid w:val="00D56B52"/>
    <w:rsid w:val="00D57ADC"/>
    <w:rsid w:val="00D74DC0"/>
    <w:rsid w:val="00D82735"/>
    <w:rsid w:val="00D84AB3"/>
    <w:rsid w:val="00D90B3D"/>
    <w:rsid w:val="00D93C51"/>
    <w:rsid w:val="00DA5120"/>
    <w:rsid w:val="00DA7C4D"/>
    <w:rsid w:val="00DB158B"/>
    <w:rsid w:val="00DB3340"/>
    <w:rsid w:val="00DC0321"/>
    <w:rsid w:val="00DC135E"/>
    <w:rsid w:val="00DC327C"/>
    <w:rsid w:val="00DC3599"/>
    <w:rsid w:val="00DD38BD"/>
    <w:rsid w:val="00DE083D"/>
    <w:rsid w:val="00DF03C0"/>
    <w:rsid w:val="00DF1A28"/>
    <w:rsid w:val="00DF1B6D"/>
    <w:rsid w:val="00DF5212"/>
    <w:rsid w:val="00DF6144"/>
    <w:rsid w:val="00E02E40"/>
    <w:rsid w:val="00E03557"/>
    <w:rsid w:val="00E10457"/>
    <w:rsid w:val="00E109DD"/>
    <w:rsid w:val="00E14FCF"/>
    <w:rsid w:val="00E15530"/>
    <w:rsid w:val="00E23AB5"/>
    <w:rsid w:val="00E23F62"/>
    <w:rsid w:val="00E25F44"/>
    <w:rsid w:val="00E27579"/>
    <w:rsid w:val="00E315B0"/>
    <w:rsid w:val="00E320B3"/>
    <w:rsid w:val="00E36A45"/>
    <w:rsid w:val="00E4339D"/>
    <w:rsid w:val="00E43979"/>
    <w:rsid w:val="00E45491"/>
    <w:rsid w:val="00E50FD9"/>
    <w:rsid w:val="00E57950"/>
    <w:rsid w:val="00E61F98"/>
    <w:rsid w:val="00E71095"/>
    <w:rsid w:val="00E71415"/>
    <w:rsid w:val="00E7254F"/>
    <w:rsid w:val="00E7276C"/>
    <w:rsid w:val="00E727DB"/>
    <w:rsid w:val="00E74051"/>
    <w:rsid w:val="00E80B86"/>
    <w:rsid w:val="00E8294B"/>
    <w:rsid w:val="00E845C0"/>
    <w:rsid w:val="00E90262"/>
    <w:rsid w:val="00E92C33"/>
    <w:rsid w:val="00E95530"/>
    <w:rsid w:val="00E96FCC"/>
    <w:rsid w:val="00EA018B"/>
    <w:rsid w:val="00EA2B7C"/>
    <w:rsid w:val="00EB29FF"/>
    <w:rsid w:val="00EC02B6"/>
    <w:rsid w:val="00EC667F"/>
    <w:rsid w:val="00EC695D"/>
    <w:rsid w:val="00ED0C51"/>
    <w:rsid w:val="00ED0F9D"/>
    <w:rsid w:val="00ED230C"/>
    <w:rsid w:val="00ED4D19"/>
    <w:rsid w:val="00ED4DA8"/>
    <w:rsid w:val="00EF1701"/>
    <w:rsid w:val="00EF5B55"/>
    <w:rsid w:val="00F000D7"/>
    <w:rsid w:val="00F00311"/>
    <w:rsid w:val="00F023BB"/>
    <w:rsid w:val="00F05BEA"/>
    <w:rsid w:val="00F068AC"/>
    <w:rsid w:val="00F07110"/>
    <w:rsid w:val="00F15408"/>
    <w:rsid w:val="00F17133"/>
    <w:rsid w:val="00F25177"/>
    <w:rsid w:val="00F262C9"/>
    <w:rsid w:val="00F34247"/>
    <w:rsid w:val="00F40010"/>
    <w:rsid w:val="00F405AA"/>
    <w:rsid w:val="00F44A9D"/>
    <w:rsid w:val="00F44D44"/>
    <w:rsid w:val="00F4795E"/>
    <w:rsid w:val="00F47DFD"/>
    <w:rsid w:val="00F5339D"/>
    <w:rsid w:val="00F56341"/>
    <w:rsid w:val="00F57239"/>
    <w:rsid w:val="00F60080"/>
    <w:rsid w:val="00F63795"/>
    <w:rsid w:val="00F65C40"/>
    <w:rsid w:val="00F67CCA"/>
    <w:rsid w:val="00F717C2"/>
    <w:rsid w:val="00F81411"/>
    <w:rsid w:val="00F83F03"/>
    <w:rsid w:val="00F91E45"/>
    <w:rsid w:val="00F92B17"/>
    <w:rsid w:val="00F969D5"/>
    <w:rsid w:val="00FA54E1"/>
    <w:rsid w:val="00FB51CD"/>
    <w:rsid w:val="00FC3F60"/>
    <w:rsid w:val="00FC5A95"/>
    <w:rsid w:val="00FC6538"/>
    <w:rsid w:val="00FE2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9E2401"/>
  <w15:docId w15:val="{544276A8-DB0E-4F59-959C-5B6FCDA9D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95D"/>
    <w:pPr>
      <w:spacing w:after="0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165F"/>
    <w:pPr>
      <w:keepNext/>
      <w:keepLines/>
      <w:spacing w:before="360" w:line="240" w:lineRule="auto"/>
      <w:outlineLvl w:val="0"/>
    </w:pPr>
    <w:rPr>
      <w:rFonts w:asciiTheme="majorHAnsi" w:eastAsiaTheme="majorEastAsia" w:hAnsiTheme="majorHAnsi" w:cstheme="majorBidi"/>
      <w:bCs/>
      <w:i/>
      <w:color w:val="4F81BD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254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15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151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85115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151"/>
    <w:rPr>
      <w:rFonts w:ascii="Arial" w:hAnsi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115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1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3415A"/>
    <w:pPr>
      <w:spacing w:after="200"/>
      <w:ind w:left="720"/>
      <w:contextualSpacing/>
    </w:pPr>
    <w:rPr>
      <w:rFonts w:asciiTheme="minorHAnsi" w:hAnsiTheme="minorHAnsi"/>
    </w:rPr>
  </w:style>
  <w:style w:type="character" w:styleId="Emphasis">
    <w:name w:val="Emphasis"/>
    <w:basedOn w:val="DefaultParagraphFont"/>
    <w:uiPriority w:val="20"/>
    <w:qFormat/>
    <w:rsid w:val="005965B4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5965B4"/>
    <w:pPr>
      <w:spacing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965B4"/>
    <w:rPr>
      <w:rFonts w:ascii="Calibri" w:hAnsi="Calibri"/>
      <w:szCs w:val="21"/>
    </w:rPr>
  </w:style>
  <w:style w:type="paragraph" w:styleId="BodyText">
    <w:name w:val="Body Text"/>
    <w:basedOn w:val="Normal"/>
    <w:link w:val="BodyTextChar"/>
    <w:rsid w:val="005965B4"/>
    <w:pPr>
      <w:autoSpaceDE w:val="0"/>
      <w:autoSpaceDN w:val="0"/>
      <w:adjustRightInd w:val="0"/>
      <w:snapToGrid w:val="0"/>
      <w:spacing w:line="480" w:lineRule="auto"/>
      <w:ind w:firstLine="72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5965B4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A4D68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unhideWhenUsed/>
    <w:rsid w:val="00B223D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223D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223D7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223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223D7"/>
    <w:rPr>
      <w:rFonts w:ascii="Arial" w:hAnsi="Arial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D09C3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E727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ingindent">
    <w:name w:val="hanging_indent"/>
    <w:basedOn w:val="Normal"/>
    <w:rsid w:val="00E727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E727DB"/>
    <w:pPr>
      <w:spacing w:after="0" w:line="240" w:lineRule="auto"/>
    </w:pPr>
    <w:rPr>
      <w:rFonts w:ascii="Arial" w:hAnsi="Arial"/>
    </w:rPr>
  </w:style>
  <w:style w:type="paragraph" w:styleId="Bibliography">
    <w:name w:val="Bibliography"/>
    <w:basedOn w:val="Normal"/>
    <w:next w:val="Normal"/>
    <w:uiPriority w:val="37"/>
    <w:unhideWhenUsed/>
    <w:rsid w:val="00C83192"/>
    <w:pPr>
      <w:spacing w:after="200"/>
    </w:pPr>
    <w:rPr>
      <w:rFonts w:ascii="Calibri" w:eastAsia="Times New Roman" w:hAnsi="Calibri" w:cs="Times New Roman"/>
    </w:rPr>
  </w:style>
  <w:style w:type="character" w:customStyle="1" w:styleId="apple-converted-space">
    <w:name w:val="apple-converted-space"/>
    <w:basedOn w:val="DefaultParagraphFont"/>
    <w:rsid w:val="00214073"/>
  </w:style>
  <w:style w:type="character" w:styleId="Strong">
    <w:name w:val="Strong"/>
    <w:basedOn w:val="DefaultParagraphFont"/>
    <w:uiPriority w:val="22"/>
    <w:qFormat/>
    <w:rsid w:val="00243E9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49165F"/>
    <w:rPr>
      <w:rFonts w:asciiTheme="majorHAnsi" w:eastAsiaTheme="majorEastAsia" w:hAnsiTheme="majorHAnsi" w:cstheme="majorBidi"/>
      <w:bCs/>
      <w:i/>
      <w:color w:val="4F81BD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254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OpenBulletedList">
    <w:name w:val="Open Bulleted List"/>
    <w:basedOn w:val="Normal"/>
    <w:link w:val="OpenBulletedListChar"/>
    <w:qFormat/>
    <w:rsid w:val="006360CD"/>
    <w:pPr>
      <w:numPr>
        <w:ilvl w:val="1"/>
        <w:numId w:val="10"/>
      </w:numPr>
      <w:tabs>
        <w:tab w:val="left" w:pos="720"/>
      </w:tabs>
      <w:spacing w:line="36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OpenBulletedListChar">
    <w:name w:val="Open Bulleted List Char"/>
    <w:link w:val="OpenBulletedList"/>
    <w:rsid w:val="006360CD"/>
    <w:rPr>
      <w:rFonts w:ascii="Times New Roman" w:eastAsia="Times New Roman" w:hAnsi="Times New Roman" w:cs="Times New Roman"/>
      <w:szCs w:val="24"/>
    </w:rPr>
  </w:style>
  <w:style w:type="paragraph" w:customStyle="1" w:styleId="NumberedAssessmentWLO">
    <w:name w:val="Numbered Assessment/WLO"/>
    <w:basedOn w:val="Normal"/>
    <w:link w:val="NumberedAssessmentWLOChar"/>
    <w:qFormat/>
    <w:rsid w:val="006360CD"/>
    <w:pPr>
      <w:numPr>
        <w:numId w:val="11"/>
      </w:numPr>
      <w:tabs>
        <w:tab w:val="left" w:pos="720"/>
      </w:tabs>
      <w:spacing w:line="36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umberedAssessmentWLOChar">
    <w:name w:val="Numbered Assessment/WLO Char"/>
    <w:basedOn w:val="DefaultParagraphFont"/>
    <w:link w:val="NumberedAssessmentWLO"/>
    <w:rsid w:val="006360CD"/>
    <w:rPr>
      <w:rFonts w:ascii="Times New Roman" w:eastAsia="Times New Roman" w:hAnsi="Times New Roman" w:cs="Times New Roman"/>
      <w:szCs w:val="24"/>
    </w:rPr>
  </w:style>
  <w:style w:type="paragraph" w:customStyle="1" w:styleId="Default">
    <w:name w:val="Default"/>
    <w:rsid w:val="00A62D00"/>
    <w:pPr>
      <w:widowControl w:val="0"/>
      <w:autoSpaceDE w:val="0"/>
      <w:autoSpaceDN w:val="0"/>
      <w:adjustRightInd w:val="0"/>
      <w:spacing w:after="0" w:line="240" w:lineRule="auto"/>
    </w:pPr>
    <w:rPr>
      <w:rFonts w:ascii="LIJCCD+Arial,Bold" w:eastAsia="Times New Roman" w:hAnsi="LIJCCD+Arial,Bold" w:cs="LIJCCD+Arial,Bold"/>
      <w:color w:val="000000"/>
      <w:sz w:val="24"/>
      <w:szCs w:val="24"/>
    </w:rPr>
  </w:style>
  <w:style w:type="character" w:styleId="Mention">
    <w:name w:val="Mention"/>
    <w:basedOn w:val="DefaultParagraphFont"/>
    <w:uiPriority w:val="99"/>
    <w:semiHidden/>
    <w:unhideWhenUsed/>
    <w:rsid w:val="00856D86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757F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7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king2\Documents\APA%20Extravaganza\AWC_APA_Template_7_22_2014_final_kk_JR_notes_FIN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0D0B0F1-A373-4C81-9A04-4D732DFB3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AWC_APA_Template_7_22_2014_final_kk_JR_notes_FINAL</Template>
  <TotalTime>73</TotalTime>
  <Pages>14</Pages>
  <Words>589</Words>
  <Characters>3361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Education Management Corporation</Company>
  <LinksUpToDate>false</LinksUpToDate>
  <CharactersWithSpaces>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Katherine King</dc:creator>
  <cp:keywords/>
  <dc:description/>
  <cp:lastModifiedBy>Jeremy Roosa</cp:lastModifiedBy>
  <cp:revision>12</cp:revision>
  <dcterms:created xsi:type="dcterms:W3CDTF">2021-12-12T20:59:00Z</dcterms:created>
  <dcterms:modified xsi:type="dcterms:W3CDTF">2022-01-03T00:38:00Z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ffisync_ProviderInitializationData">
    <vt:lpwstr>https://quad.bpiedu.com</vt:lpwstr>
  </property>
  <property fmtid="{D5CDD505-2E9C-101B-9397-08002B2CF9AE}" pid="3" name="Offisync_UpdateToken">
    <vt:lpwstr>1</vt:lpwstr>
  </property>
  <property fmtid="{D5CDD505-2E9C-101B-9397-08002B2CF9AE}" pid="4" name="Jive_LatestUserAccountName">
    <vt:lpwstr>emily.nye@ashford.edu</vt:lpwstr>
  </property>
  <property fmtid="{D5CDD505-2E9C-101B-9397-08002B2CF9AE}" pid="5" name="Offisync_ServerID">
    <vt:lpwstr>0138008b-d8f3-45b4-8a98-d6880c533c17</vt:lpwstr>
  </property>
  <property fmtid="{D5CDD505-2E9C-101B-9397-08002B2CF9AE}" pid="6" name="Jive_VersionGuid">
    <vt:lpwstr>7e493c3a-a5d0-468c-a4aa-cedfb57bb3a4</vt:lpwstr>
  </property>
  <property fmtid="{D5CDD505-2E9C-101B-9397-08002B2CF9AE}" pid="7" name="Offisync_UniqueId">
    <vt:lpwstr>24392</vt:lpwstr>
  </property>
  <property fmtid="{D5CDD505-2E9C-101B-9397-08002B2CF9AE}" pid="8" name="Jive_ModifiedButNotPublished">
    <vt:lpwstr>True</vt:lpwstr>
  </property>
</Properties>
</file>